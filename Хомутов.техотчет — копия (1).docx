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id w:val="1810832086"/>
        <w:docPartObj>
          <w:docPartGallery w:val="Cover Pages"/>
          <w:docPartUnique/>
        </w:docPartObj>
      </w:sdtPr>
      <w:sdtEndPr>
        <w:rPr>
          <w:b w:val="0"/>
          <w:bCs w:val="0"/>
        </w:rPr>
      </w:sdtEndPr>
      <w:sdtContent>
        <w:p w14:paraId="15284DDA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ФЕДЕРАЛЬНОЕ ГОСУДАРСТВЕННОЕ БЮДЖЕТНОЕ ОБРАЗОВАТЕЛЬНОЕ</w:t>
          </w:r>
        </w:p>
        <w:p w14:paraId="463F6FA6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УЧРЕЖДЕНИЕ ВЫСШЕГО ОБРАЗОВАНИЯ</w:t>
          </w:r>
        </w:p>
        <w:p w14:paraId="0AAB09C7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«САНКТ-ПЕТЕРБУРГСКИЙ ГОСУДАРСТВЕННЫЙ УНИВЕРСИТЕТ ТЕЛЕКОММУНИКАЦИЙ ИМ. ПРОФ. М.А. БОНЧ-БРУЕВИЧА»</w:t>
          </w:r>
        </w:p>
        <w:p w14:paraId="5EA2BBEE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(СПбГУТ)</w:t>
          </w:r>
        </w:p>
        <w:p w14:paraId="241092D9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2ADE4C33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АРХАНГЕЛЬСКИЙ КОЛЛЕДЖ ТЕЛЕКОММУНИКАЦИЙ</w:t>
          </w:r>
        </w:p>
        <w:p w14:paraId="2D1E114D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ИМ. Б.Л. РОЗИНГА (ФИЛИАЛ) СПбГУТ</w:t>
          </w:r>
        </w:p>
        <w:p w14:paraId="758A8977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(АКТ (ф) СПбГУТ)</w:t>
          </w:r>
        </w:p>
        <w:p w14:paraId="5EC899E8" w14:textId="77777777" w:rsidR="00CA55AD" w:rsidRPr="002E1075" w:rsidRDefault="00CA55AD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50C546E7" w14:textId="77777777" w:rsidR="00CA55AD" w:rsidRDefault="00CA55AD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3B3DDBCB" w14:textId="77777777" w:rsidR="00670A29" w:rsidRDefault="00670A29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4F25C659" w14:textId="77777777" w:rsidR="00670A29" w:rsidRDefault="00670A29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773728BC" w14:textId="77777777" w:rsidR="00670A29" w:rsidRDefault="00670A29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1A229D6D" w14:textId="77777777" w:rsidR="00CA55AD" w:rsidRPr="002E1075" w:rsidRDefault="00CA55AD" w:rsidP="002E1075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СОГЛАСОВАНО</w:t>
          </w:r>
        </w:p>
        <w:p w14:paraId="3CFE0C14" w14:textId="77777777" w:rsidR="00CA55AD" w:rsidRPr="002E1075" w:rsidRDefault="00CA55AD" w:rsidP="002E1075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Рук. предприятия</w:t>
          </w:r>
        </w:p>
        <w:p w14:paraId="79223EEB" w14:textId="6FD758E3" w:rsidR="00CA55AD" w:rsidRPr="002E1075" w:rsidRDefault="00CA55AD" w:rsidP="002E1075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Cs/>
              <w:kern w:val="0"/>
              <w:szCs w:val="28"/>
              <w:lang w:eastAsia="ru-RU"/>
              <w14:ligatures w14:val="none"/>
            </w:rPr>
            <w:t>___________</w:t>
          </w: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</w:t>
          </w:r>
          <w:r w:rsidR="008547CB" w:rsidRPr="008547CB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 xml:space="preserve">А.В. </w:t>
          </w:r>
          <w:proofErr w:type="spellStart"/>
          <w:r w:rsidR="008547CB" w:rsidRPr="008547CB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Гневанова</w:t>
          </w:r>
          <w:proofErr w:type="spellEnd"/>
        </w:p>
        <w:p w14:paraId="31D4AD8A" w14:textId="77777777" w:rsidR="00CA55AD" w:rsidRPr="002E1075" w:rsidRDefault="00CA55AD" w:rsidP="002E1075">
          <w:pPr>
            <w:widowControl w:val="0"/>
            <w:tabs>
              <w:tab w:val="left" w:pos="426"/>
              <w:tab w:val="left" w:pos="1701"/>
              <w:tab w:val="left" w:pos="9360"/>
            </w:tabs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  <w:t>(Подпись)</w:t>
          </w:r>
          <w:r w:rsidRPr="002E1075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  <w:t>(И.О. Фамилия)</w:t>
          </w:r>
        </w:p>
        <w:p w14:paraId="47125DD3" w14:textId="0C85107C" w:rsidR="00CA55AD" w:rsidRPr="002E1075" w:rsidRDefault="00CA55AD" w:rsidP="002E1075">
          <w:pPr>
            <w:widowControl w:val="0"/>
            <w:tabs>
              <w:tab w:val="left" w:pos="567"/>
              <w:tab w:val="left" w:pos="1276"/>
              <w:tab w:val="left" w:pos="252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«</w:t>
          </w:r>
          <w:r w:rsidR="00936EF0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12</w:t>
          </w: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»</w:t>
          </w:r>
          <w:r w:rsidR="007370E3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</w:t>
          </w:r>
          <w:r w:rsidR="00936EF0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апреля</w:t>
          </w: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20</w:t>
          </w:r>
          <w:r w:rsidR="007370E3" w:rsidRPr="007370E3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2</w:t>
          </w:r>
          <w:r w:rsidR="00936EF0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6</w:t>
          </w: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г.</w:t>
          </w:r>
        </w:p>
        <w:p w14:paraId="26A64790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541425F8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24017FF3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6896537C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ТЕХНИЧЕСКИЙ ОТЧЁТ</w:t>
          </w:r>
        </w:p>
        <w:p w14:paraId="6A0D9D74" w14:textId="231D5BA8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по ПМ.</w:t>
          </w:r>
          <w:r w:rsidR="00936EF0">
            <w:rPr>
              <w:rFonts w:eastAsia="Times New Roman" w:cs="Times New Roman"/>
              <w:b/>
              <w:kern w:val="0"/>
              <w:sz w:val="56"/>
              <w:szCs w:val="24"/>
              <w:u w:val="single"/>
              <w:lang w:eastAsia="ru-RU"/>
              <w14:ligatures w14:val="none"/>
            </w:rPr>
            <w:t>02</w:t>
          </w:r>
          <w:r w:rsidR="00084431"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, ПМ.</w:t>
          </w:r>
          <w:r w:rsidR="00084431" w:rsidRPr="00084431">
            <w:rPr>
              <w:rFonts w:eastAsia="Times New Roman" w:cs="Times New Roman"/>
              <w:b/>
              <w:kern w:val="0"/>
              <w:sz w:val="56"/>
              <w:szCs w:val="24"/>
              <w:u w:val="single"/>
              <w:lang w:eastAsia="ru-RU"/>
              <w14:ligatures w14:val="none"/>
            </w:rPr>
            <w:t>0</w:t>
          </w:r>
          <w:r w:rsidR="00936EF0">
            <w:rPr>
              <w:rFonts w:eastAsia="Times New Roman" w:cs="Times New Roman"/>
              <w:b/>
              <w:kern w:val="0"/>
              <w:sz w:val="56"/>
              <w:szCs w:val="24"/>
              <w:u w:val="single"/>
              <w:lang w:eastAsia="ru-RU"/>
              <w14:ligatures w14:val="none"/>
            </w:rPr>
            <w:t>4</w:t>
          </w:r>
        </w:p>
        <w:tbl>
          <w:tblPr>
            <w:tblW w:w="0" w:type="auto"/>
            <w:tblBorders>
              <w:insideH w:val="single" w:sz="8" w:space="0" w:color="auto"/>
              <w:insideV w:val="single" w:sz="8" w:space="0" w:color="auto"/>
            </w:tblBorders>
            <w:tblLook w:val="04A0" w:firstRow="1" w:lastRow="0" w:firstColumn="1" w:lastColumn="0" w:noHBand="0" w:noVBand="1"/>
          </w:tblPr>
          <w:tblGrid>
            <w:gridCol w:w="9354"/>
          </w:tblGrid>
          <w:tr w:rsidR="00CA55AD" w:rsidRPr="002E1075" w14:paraId="674C9A0F" w14:textId="77777777" w:rsidTr="0040071C">
            <w:trPr>
              <w:trHeight w:val="680"/>
            </w:trPr>
            <w:tc>
              <w:tcPr>
                <w:tcW w:w="9354" w:type="dxa"/>
                <w:vAlign w:val="bottom"/>
              </w:tcPr>
              <w:p w14:paraId="275E4A14" w14:textId="25CFE133" w:rsidR="00CA55AD" w:rsidRPr="00084431" w:rsidRDefault="008547CB" w:rsidP="002E1075">
                <w:pPr>
                  <w:widowControl w:val="0"/>
                  <w:ind w:left="-113" w:right="-113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 w:rsidRPr="00720AFD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МБОУ СШ №82</w:t>
                </w:r>
              </w:p>
            </w:tc>
          </w:tr>
          <w:tr w:rsidR="00084431" w:rsidRPr="002E1075" w14:paraId="400EFA4A" w14:textId="77777777" w:rsidTr="00084431">
            <w:trPr>
              <w:trHeight w:val="680"/>
            </w:trPr>
            <w:tc>
              <w:tcPr>
                <w:tcW w:w="9354" w:type="dxa"/>
                <w:vAlign w:val="bottom"/>
              </w:tcPr>
              <w:p w14:paraId="00BF2584" w14:textId="77777777" w:rsidR="00084431" w:rsidRPr="00084431" w:rsidRDefault="00084431" w:rsidP="002E1075">
                <w:pPr>
                  <w:widowControl w:val="0"/>
                  <w:ind w:left="-113" w:right="-113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 w:rsidRPr="00084431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Информационные системы и программирование</w:t>
                </w:r>
              </w:p>
            </w:tc>
          </w:tr>
          <w:tr w:rsidR="00084431" w:rsidRPr="002E1075" w14:paraId="630DF67A" w14:textId="77777777" w:rsidTr="00084431">
            <w:trPr>
              <w:trHeight w:val="680"/>
            </w:trPr>
            <w:tc>
              <w:tcPr>
                <w:tcW w:w="9354" w:type="dxa"/>
                <w:vAlign w:val="bottom"/>
              </w:tcPr>
              <w:p w14:paraId="19A4D1B6" w14:textId="53BB4199" w:rsidR="00084431" w:rsidRPr="00A77CE1" w:rsidRDefault="00084431" w:rsidP="00084431">
                <w:pPr>
                  <w:widowControl w:val="0"/>
                  <w:ind w:right="60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09.02.07. 2</w:t>
                </w:r>
                <w:r w:rsidR="00936EF0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6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ТО0</w:t>
                </w:r>
                <w:r w:rsidR="00936EF0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2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 xml:space="preserve">. </w:t>
                </w:r>
                <w:r w:rsidR="00352067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028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 xml:space="preserve"> ПЗ</w:t>
                </w:r>
              </w:p>
            </w:tc>
          </w:tr>
          <w:tr w:rsidR="00CA55AD" w:rsidRPr="002E1075" w14:paraId="34B4830A" w14:textId="77777777" w:rsidTr="0040071C">
            <w:trPr>
              <w:trHeight w:val="227"/>
            </w:trPr>
            <w:tc>
              <w:tcPr>
                <w:tcW w:w="9354" w:type="dxa"/>
              </w:tcPr>
              <w:p w14:paraId="29B58B7A" w14:textId="77777777" w:rsidR="00CA55AD" w:rsidRPr="002E1075" w:rsidRDefault="00CA55AD" w:rsidP="002E1075">
                <w:pPr>
                  <w:widowControl w:val="0"/>
                  <w:ind w:right="60"/>
                  <w:jc w:val="center"/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</w:t>
                </w:r>
                <w:r w:rsidR="00362590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О</w:t>
                </w:r>
                <w:r w:rsidR="00362590"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бозначение документа</w:t>
                </w: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)</w:t>
                </w:r>
              </w:p>
            </w:tc>
          </w:tr>
        </w:tbl>
        <w:p w14:paraId="0C13E78F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72A71304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0E9177E4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7DB12DFB" w14:textId="77777777" w:rsidR="00CA55AD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113DF351" w14:textId="77777777" w:rsidR="00670A29" w:rsidRDefault="00670A29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10AC2B18" w14:textId="77777777" w:rsidR="00670A29" w:rsidRPr="000C03D0" w:rsidRDefault="00670A29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val="en-US" w:eastAsia="ru-RU"/>
              <w14:ligatures w14:val="none"/>
            </w:rPr>
          </w:pPr>
        </w:p>
        <w:p w14:paraId="37FDE1D4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21CD5F01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tbl>
          <w:tblPr>
            <w:tblW w:w="0" w:type="auto"/>
            <w:tblLayout w:type="fixed"/>
            <w:tblLook w:val="04A0" w:firstRow="1" w:lastRow="0" w:firstColumn="1" w:lastColumn="0" w:noHBand="0" w:noVBand="1"/>
          </w:tblPr>
          <w:tblGrid>
            <w:gridCol w:w="1384"/>
            <w:gridCol w:w="626"/>
            <w:gridCol w:w="1926"/>
            <w:gridCol w:w="1661"/>
            <w:gridCol w:w="1599"/>
            <w:gridCol w:w="2268"/>
          </w:tblGrid>
          <w:tr w:rsidR="00CA55AD" w:rsidRPr="00E93448" w14:paraId="41B456FE" w14:textId="77777777" w:rsidTr="0040071C">
            <w:tc>
              <w:tcPr>
                <w:tcW w:w="1384" w:type="dxa"/>
              </w:tcPr>
              <w:p w14:paraId="5EC26CCC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bCs/>
                    <w:iCs/>
                    <w:kern w:val="0"/>
                    <w:szCs w:val="28"/>
                    <w:lang w:eastAsia="ru-RU"/>
                    <w14:ligatures w14:val="none"/>
                  </w:rPr>
                  <w:t>Студент</w:t>
                </w:r>
              </w:p>
            </w:tc>
            <w:tc>
              <w:tcPr>
                <w:tcW w:w="2552" w:type="dxa"/>
                <w:gridSpan w:val="2"/>
                <w:tcBorders>
                  <w:bottom w:val="single" w:sz="8" w:space="0" w:color="auto"/>
                </w:tcBorders>
              </w:tcPr>
              <w:p w14:paraId="63D4BA3B" w14:textId="20B14A83" w:rsidR="00CA55AD" w:rsidRPr="00E93448" w:rsidRDefault="00720AF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ИСПП-21</w:t>
                </w:r>
              </w:p>
            </w:tc>
            <w:tc>
              <w:tcPr>
                <w:tcW w:w="1661" w:type="dxa"/>
                <w:tcBorders>
                  <w:bottom w:val="single" w:sz="8" w:space="0" w:color="auto"/>
                </w:tcBorders>
              </w:tcPr>
              <w:p w14:paraId="72F94764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1599" w:type="dxa"/>
                <w:tcBorders>
                  <w:bottom w:val="single" w:sz="8" w:space="0" w:color="auto"/>
                </w:tcBorders>
              </w:tcPr>
              <w:p w14:paraId="6034BEFD" w14:textId="10364328" w:rsidR="00CA55AD" w:rsidRPr="00E93448" w:rsidRDefault="00E20D56" w:rsidP="002E1075">
                <w:pPr>
                  <w:spacing w:line="320" w:lineRule="exact"/>
                  <w:jc w:val="center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1</w:t>
                </w:r>
                <w:r w:rsidR="00936EF0"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2</w:t>
                </w: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.0</w:t>
                </w:r>
                <w:r w:rsidR="00936EF0"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4</w:t>
                </w: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.202</w:t>
                </w:r>
                <w:r w:rsidR="00936EF0"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6</w:t>
                </w:r>
              </w:p>
            </w:tc>
            <w:tc>
              <w:tcPr>
                <w:tcW w:w="2268" w:type="dxa"/>
                <w:tcBorders>
                  <w:bottom w:val="single" w:sz="8" w:space="0" w:color="auto"/>
                </w:tcBorders>
              </w:tcPr>
              <w:p w14:paraId="628FCCE5" w14:textId="23E59DA4" w:rsidR="00CA55AD" w:rsidRPr="00E93448" w:rsidRDefault="00720AFD" w:rsidP="002E1075">
                <w:pPr>
                  <w:spacing w:line="320" w:lineRule="exact"/>
                  <w:jc w:val="righ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М.А. Хомутов</w:t>
                </w:r>
              </w:p>
            </w:tc>
          </w:tr>
          <w:tr w:rsidR="00CA55AD" w:rsidRPr="002E1075" w14:paraId="2DD6C2D1" w14:textId="77777777" w:rsidTr="0040071C">
            <w:tc>
              <w:tcPr>
                <w:tcW w:w="1384" w:type="dxa"/>
              </w:tcPr>
              <w:p w14:paraId="3E7A1408" w14:textId="77777777" w:rsidR="00CA55AD" w:rsidRPr="00E93448" w:rsidRDefault="00CA55AD" w:rsidP="002E1075">
                <w:pPr>
                  <w:widowControl w:val="0"/>
                  <w:spacing w:line="320" w:lineRule="exact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2552" w:type="dxa"/>
                <w:gridSpan w:val="2"/>
                <w:tcBorders>
                  <w:top w:val="single" w:sz="8" w:space="0" w:color="auto"/>
                </w:tcBorders>
              </w:tcPr>
              <w:p w14:paraId="6C5F54DD" w14:textId="77777777" w:rsidR="00CA55AD" w:rsidRPr="00E93448" w:rsidRDefault="00CA55AD" w:rsidP="002E1075">
                <w:pPr>
                  <w:widowControl w:val="0"/>
                  <w:spacing w:before="60"/>
                  <w:jc w:val="left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(Группа)</w:t>
                </w:r>
              </w:p>
            </w:tc>
            <w:tc>
              <w:tcPr>
                <w:tcW w:w="1661" w:type="dxa"/>
                <w:tcBorders>
                  <w:top w:val="single" w:sz="8" w:space="0" w:color="auto"/>
                </w:tcBorders>
              </w:tcPr>
              <w:p w14:paraId="204799F3" w14:textId="77777777" w:rsidR="00CA55AD" w:rsidRPr="00E93448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(Подпись)</w:t>
                </w:r>
              </w:p>
            </w:tc>
            <w:tc>
              <w:tcPr>
                <w:tcW w:w="1599" w:type="dxa"/>
                <w:tcBorders>
                  <w:top w:val="single" w:sz="8" w:space="0" w:color="auto"/>
                </w:tcBorders>
              </w:tcPr>
              <w:p w14:paraId="75E9B5E6" w14:textId="77777777" w:rsidR="00CA55AD" w:rsidRPr="00E93448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(Дата)</w:t>
                </w:r>
              </w:p>
            </w:tc>
            <w:tc>
              <w:tcPr>
                <w:tcW w:w="2268" w:type="dxa"/>
                <w:tcBorders>
                  <w:top w:val="single" w:sz="8" w:space="0" w:color="auto"/>
                </w:tcBorders>
              </w:tcPr>
              <w:p w14:paraId="21F4225B" w14:textId="77777777" w:rsidR="00CA55AD" w:rsidRPr="00E93448" w:rsidRDefault="00CA55AD" w:rsidP="002E1075">
                <w:pPr>
                  <w:widowControl w:val="0"/>
                  <w:spacing w:before="60"/>
                  <w:jc w:val="right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(И.О. Фамилия)</w:t>
                </w:r>
              </w:p>
            </w:tc>
          </w:tr>
          <w:tr w:rsidR="00CA55AD" w:rsidRPr="002E1075" w14:paraId="3E57C502" w14:textId="77777777" w:rsidTr="0040071C">
            <w:tc>
              <w:tcPr>
                <w:tcW w:w="3936" w:type="dxa"/>
                <w:gridSpan w:val="3"/>
              </w:tcPr>
              <w:p w14:paraId="22FCA9E3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Рук. практики от предприятия</w:t>
                </w:r>
              </w:p>
            </w:tc>
            <w:tc>
              <w:tcPr>
                <w:tcW w:w="1661" w:type="dxa"/>
                <w:tcBorders>
                  <w:bottom w:val="single" w:sz="8" w:space="0" w:color="auto"/>
                </w:tcBorders>
              </w:tcPr>
              <w:p w14:paraId="520E3AC3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1599" w:type="dxa"/>
                <w:tcBorders>
                  <w:bottom w:val="single" w:sz="8" w:space="0" w:color="auto"/>
                </w:tcBorders>
              </w:tcPr>
              <w:p w14:paraId="06F127C1" w14:textId="009A0947" w:rsidR="00CA55AD" w:rsidRPr="00E93448" w:rsidRDefault="00E20D56" w:rsidP="002E1075">
                <w:pPr>
                  <w:spacing w:line="320" w:lineRule="exact"/>
                  <w:jc w:val="center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1</w:t>
                </w:r>
                <w:r w:rsidR="00936EF0"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2</w:t>
                </w: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.0</w:t>
                </w:r>
                <w:r w:rsidR="00936EF0"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4</w:t>
                </w: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.202</w:t>
                </w:r>
                <w:r w:rsidR="00936EF0"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6</w:t>
                </w:r>
              </w:p>
            </w:tc>
            <w:tc>
              <w:tcPr>
                <w:tcW w:w="2268" w:type="dxa"/>
                <w:tcBorders>
                  <w:bottom w:val="single" w:sz="8" w:space="0" w:color="auto"/>
                </w:tcBorders>
              </w:tcPr>
              <w:p w14:paraId="6C8ED394" w14:textId="66FFBEB2" w:rsidR="00CA55AD" w:rsidRPr="00E93448" w:rsidRDefault="00720AFD" w:rsidP="002E1075">
                <w:pPr>
                  <w:spacing w:line="320" w:lineRule="exact"/>
                  <w:jc w:val="righ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 xml:space="preserve">В.И. </w:t>
                </w:r>
                <w:proofErr w:type="spellStart"/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Симахин</w:t>
                </w:r>
                <w:proofErr w:type="spellEnd"/>
              </w:p>
            </w:tc>
          </w:tr>
          <w:tr w:rsidR="00CA55AD" w:rsidRPr="002E1075" w14:paraId="0CD0F962" w14:textId="77777777" w:rsidTr="0040071C">
            <w:tc>
              <w:tcPr>
                <w:tcW w:w="2010" w:type="dxa"/>
                <w:gridSpan w:val="2"/>
              </w:tcPr>
              <w:p w14:paraId="482DBB76" w14:textId="77777777" w:rsidR="00CA55AD" w:rsidRPr="002E1075" w:rsidRDefault="00CA55AD" w:rsidP="002E1075">
                <w:pPr>
                  <w:widowControl w:val="0"/>
                  <w:spacing w:line="320" w:lineRule="exact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1926" w:type="dxa"/>
              </w:tcPr>
              <w:p w14:paraId="1D7D80A0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1661" w:type="dxa"/>
              </w:tcPr>
              <w:p w14:paraId="72BC3D08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(Подпись)</w:t>
                </w:r>
              </w:p>
            </w:tc>
            <w:tc>
              <w:tcPr>
                <w:tcW w:w="1599" w:type="dxa"/>
                <w:tcBorders>
                  <w:top w:val="single" w:sz="8" w:space="0" w:color="auto"/>
                </w:tcBorders>
              </w:tcPr>
              <w:p w14:paraId="3A7E63FA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(Дата)</w:t>
                </w:r>
              </w:p>
            </w:tc>
            <w:tc>
              <w:tcPr>
                <w:tcW w:w="2268" w:type="dxa"/>
                <w:tcBorders>
                  <w:top w:val="single" w:sz="8" w:space="0" w:color="auto"/>
                </w:tcBorders>
              </w:tcPr>
              <w:p w14:paraId="1DCE4244" w14:textId="77777777" w:rsidR="00CA55AD" w:rsidRPr="002E1075" w:rsidRDefault="00CA55AD" w:rsidP="002E1075">
                <w:pPr>
                  <w:widowControl w:val="0"/>
                  <w:spacing w:before="60"/>
                  <w:jc w:val="right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(И.О. Фамилия)</w:t>
                </w:r>
              </w:p>
            </w:tc>
          </w:tr>
        </w:tbl>
        <w:p w14:paraId="47FBCD70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22051B4E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38F53C1B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330F9733" w14:textId="44E6CB25" w:rsidR="00CA55AD" w:rsidRPr="00800364" w:rsidRDefault="00CA55AD" w:rsidP="00800364">
          <w:pPr>
            <w:spacing w:after="160" w:line="259" w:lineRule="auto"/>
            <w:jc w:val="center"/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Архангельск 20</w:t>
          </w:r>
          <w:r w:rsidR="00F31BF1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2</w:t>
          </w:r>
          <w:r w:rsidR="00936EF0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6</w:t>
          </w:r>
          <w:r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br w:type="page"/>
          </w:r>
        </w:p>
      </w:sdtContent>
    </w:sdt>
    <w:p w14:paraId="78284CA0" w14:textId="77777777" w:rsidR="008532F7" w:rsidRDefault="008532F7" w:rsidP="00C02CA6">
      <w:pPr>
        <w:pStyle w:val="af8"/>
      </w:pPr>
      <w:r>
        <w:lastRenderedPageBreak/>
        <w:t>Содержание</w:t>
      </w:r>
    </w:p>
    <w:p w14:paraId="3D1092CE" w14:textId="1B077185" w:rsidR="00CE58C3" w:rsidRPr="00860F92" w:rsidRDefault="00C02CA6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 w:rsidRPr="00DF7644">
        <w:fldChar w:fldCharType="begin"/>
      </w:r>
      <w:r w:rsidRPr="00DF7644">
        <w:instrText xml:space="preserve"> TOC \o "1-3" \h \z \t "Заголовок;1" </w:instrText>
      </w:r>
      <w:r w:rsidRPr="00DF7644">
        <w:fldChar w:fldCharType="separate"/>
      </w:r>
      <w:hyperlink w:anchor="_Toc194696990" w:history="1">
        <w:r w:rsidR="00CE58C3" w:rsidRPr="00860F92">
          <w:rPr>
            <w:rStyle w:val="af7"/>
            <w:noProof/>
            <w:u w:val="none"/>
          </w:rPr>
          <w:t>Перечень сокращений и обозначений</w:t>
        </w:r>
        <w:r w:rsidR="00CE58C3" w:rsidRPr="00860F92">
          <w:rPr>
            <w:noProof/>
            <w:webHidden/>
          </w:rPr>
          <w:tab/>
        </w:r>
        <w:r w:rsidR="00CE58C3" w:rsidRPr="00860F92">
          <w:rPr>
            <w:noProof/>
            <w:webHidden/>
          </w:rPr>
          <w:fldChar w:fldCharType="begin"/>
        </w:r>
        <w:r w:rsidR="00CE58C3" w:rsidRPr="00860F92">
          <w:rPr>
            <w:noProof/>
            <w:webHidden/>
          </w:rPr>
          <w:instrText xml:space="preserve"> PAGEREF _Toc194696990 \h </w:instrText>
        </w:r>
        <w:r w:rsidR="00CE58C3" w:rsidRPr="00860F92">
          <w:rPr>
            <w:noProof/>
            <w:webHidden/>
          </w:rPr>
        </w:r>
        <w:r w:rsidR="00CE58C3" w:rsidRPr="00860F92">
          <w:rPr>
            <w:noProof/>
            <w:webHidden/>
          </w:rPr>
          <w:fldChar w:fldCharType="separate"/>
        </w:r>
        <w:r w:rsidR="000E70B1">
          <w:rPr>
            <w:noProof/>
            <w:webHidden/>
          </w:rPr>
          <w:t>3</w:t>
        </w:r>
        <w:r w:rsidR="00CE58C3" w:rsidRPr="00860F92">
          <w:rPr>
            <w:noProof/>
            <w:webHidden/>
          </w:rPr>
          <w:fldChar w:fldCharType="end"/>
        </w:r>
      </w:hyperlink>
    </w:p>
    <w:p w14:paraId="3FDCCC44" w14:textId="45CFC020" w:rsidR="00CE58C3" w:rsidRPr="00860F92" w:rsidRDefault="00CE58C3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194696991" w:history="1">
        <w:r w:rsidRPr="00860F92">
          <w:rPr>
            <w:rStyle w:val="af7"/>
            <w:noProof/>
            <w:u w:val="none"/>
          </w:rPr>
          <w:t>Введение</w:t>
        </w:r>
        <w:r w:rsidRPr="00860F92">
          <w:rPr>
            <w:noProof/>
            <w:webHidden/>
          </w:rPr>
          <w:tab/>
        </w:r>
        <w:r w:rsidRPr="00860F92">
          <w:rPr>
            <w:noProof/>
            <w:webHidden/>
          </w:rPr>
          <w:fldChar w:fldCharType="begin"/>
        </w:r>
        <w:r w:rsidRPr="00860F92">
          <w:rPr>
            <w:noProof/>
            <w:webHidden/>
          </w:rPr>
          <w:instrText xml:space="preserve"> PAGEREF _Toc194696991 \h </w:instrText>
        </w:r>
        <w:r w:rsidRPr="00860F92">
          <w:rPr>
            <w:noProof/>
            <w:webHidden/>
          </w:rPr>
        </w:r>
        <w:r w:rsidRPr="00860F92">
          <w:rPr>
            <w:noProof/>
            <w:webHidden/>
          </w:rPr>
          <w:fldChar w:fldCharType="separate"/>
        </w:r>
        <w:r w:rsidR="000E70B1">
          <w:rPr>
            <w:noProof/>
            <w:webHidden/>
          </w:rPr>
          <w:t>4</w:t>
        </w:r>
        <w:r w:rsidRPr="00860F92">
          <w:rPr>
            <w:noProof/>
            <w:webHidden/>
          </w:rPr>
          <w:fldChar w:fldCharType="end"/>
        </w:r>
      </w:hyperlink>
    </w:p>
    <w:p w14:paraId="149527F8" w14:textId="73112326" w:rsidR="00CE58C3" w:rsidRDefault="00CE58C3">
      <w:pPr>
        <w:pStyle w:val="11"/>
        <w:tabs>
          <w:tab w:val="right" w:leader="dot" w:pos="9344"/>
        </w:tabs>
      </w:pPr>
      <w:hyperlink w:anchor="_Toc194696992" w:history="1">
        <w:r w:rsidRPr="00860F92">
          <w:rPr>
            <w:rStyle w:val="af7"/>
            <w:noProof/>
            <w:u w:val="none"/>
          </w:rPr>
          <w:t>1 Охрана труда и техника безопасности при работе на ПК</w:t>
        </w:r>
        <w:r w:rsidRPr="00860F92">
          <w:rPr>
            <w:noProof/>
            <w:webHidden/>
          </w:rPr>
          <w:tab/>
        </w:r>
        <w:r w:rsidR="0072598B" w:rsidRPr="00860F92">
          <w:rPr>
            <w:noProof/>
            <w:webHidden/>
          </w:rPr>
          <w:t>6</w:t>
        </w:r>
      </w:hyperlink>
    </w:p>
    <w:p w14:paraId="6A5F7971" w14:textId="77777777" w:rsidR="00860F92" w:rsidRPr="00AB5CDB" w:rsidRDefault="00860F92" w:rsidP="00860F92">
      <w:pPr>
        <w:tabs>
          <w:tab w:val="right" w:leader="dot" w:pos="9639"/>
        </w:tabs>
        <w:spacing w:line="360" w:lineRule="auto"/>
        <w:ind w:firstLine="992"/>
      </w:pPr>
      <w:r w:rsidRPr="006E0D12">
        <w:t xml:space="preserve">1.1 Общие требования безопасности </w:t>
      </w:r>
      <w:r w:rsidRPr="00AB5CDB">
        <w:tab/>
        <w:t>6</w:t>
      </w:r>
      <w:r w:rsidRPr="006E0D12">
        <w:t xml:space="preserve">                                               </w:t>
      </w:r>
    </w:p>
    <w:p w14:paraId="6BC2E201" w14:textId="08D4D876" w:rsidR="00860F92" w:rsidRPr="00AB5CDB" w:rsidRDefault="00860F92" w:rsidP="00860F92">
      <w:pPr>
        <w:tabs>
          <w:tab w:val="right" w:leader="dot" w:pos="9639"/>
        </w:tabs>
        <w:spacing w:line="360" w:lineRule="auto"/>
        <w:ind w:firstLine="992"/>
      </w:pPr>
      <w:r w:rsidRPr="00AB5CDB">
        <w:t xml:space="preserve">1.2 </w:t>
      </w:r>
      <w:r w:rsidR="006A26C1">
        <w:t>Требования безопасности перед началом работы</w:t>
      </w:r>
      <w:r w:rsidRPr="00AB5CDB">
        <w:tab/>
        <w:t>6</w:t>
      </w:r>
    </w:p>
    <w:p w14:paraId="7CDDF726" w14:textId="3B7A14BE" w:rsidR="00860F92" w:rsidRDefault="00860F92" w:rsidP="00860F92">
      <w:pPr>
        <w:tabs>
          <w:tab w:val="right" w:leader="dot" w:pos="9639"/>
        </w:tabs>
        <w:spacing w:line="360" w:lineRule="auto"/>
        <w:ind w:firstLine="992"/>
      </w:pPr>
      <w:r w:rsidRPr="00AB5CDB">
        <w:t xml:space="preserve">1.3 </w:t>
      </w:r>
      <w:r w:rsidR="006A26C1">
        <w:t>Требования безопасности во время работ</w:t>
      </w:r>
      <w:r w:rsidRPr="00AB5CDB">
        <w:tab/>
      </w:r>
      <w:r w:rsidR="00B26345">
        <w:t>7</w:t>
      </w:r>
    </w:p>
    <w:p w14:paraId="794CDEBE" w14:textId="5B3F6ADA" w:rsidR="006A26C1" w:rsidRPr="00860F92" w:rsidRDefault="006A26C1" w:rsidP="006A26C1">
      <w:pPr>
        <w:tabs>
          <w:tab w:val="right" w:leader="dot" w:pos="9639"/>
        </w:tabs>
        <w:spacing w:line="360" w:lineRule="auto"/>
        <w:ind w:firstLine="992"/>
      </w:pPr>
      <w:r w:rsidRPr="00AB5CDB">
        <w:t>1.</w:t>
      </w:r>
      <w:r w:rsidR="00B26345">
        <w:t>4</w:t>
      </w:r>
      <w:r w:rsidRPr="00AB5CDB">
        <w:t xml:space="preserve"> </w:t>
      </w:r>
      <w:r>
        <w:t>Требования охраны труда в аварийных ситуациях</w:t>
      </w:r>
      <w:r w:rsidRPr="00AB5CDB">
        <w:tab/>
      </w:r>
      <w:r w:rsidR="00B26345">
        <w:t>7</w:t>
      </w:r>
    </w:p>
    <w:p w14:paraId="7337EE36" w14:textId="4ABD5AC8" w:rsidR="006A26C1" w:rsidRPr="00860F92" w:rsidRDefault="006A26C1" w:rsidP="006A26C1">
      <w:pPr>
        <w:tabs>
          <w:tab w:val="right" w:leader="dot" w:pos="9639"/>
        </w:tabs>
        <w:spacing w:line="360" w:lineRule="auto"/>
        <w:ind w:firstLine="992"/>
      </w:pPr>
      <w:r w:rsidRPr="00AB5CDB">
        <w:t>1.</w:t>
      </w:r>
      <w:r w:rsidR="00B26345">
        <w:t>5</w:t>
      </w:r>
      <w:r w:rsidRPr="00AB5CDB">
        <w:t xml:space="preserve"> </w:t>
      </w:r>
      <w:r>
        <w:t>Требования охраны труда по окончанию работы</w:t>
      </w:r>
      <w:r w:rsidRPr="00AB5CDB">
        <w:tab/>
      </w:r>
      <w:r w:rsidR="00B26345">
        <w:t>8</w:t>
      </w:r>
    </w:p>
    <w:p w14:paraId="392B11B6" w14:textId="7907AF46" w:rsidR="00CE58C3" w:rsidRPr="00860F92" w:rsidRDefault="00CE58C3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194696993" w:history="1">
        <w:r w:rsidRPr="00860F92">
          <w:rPr>
            <w:rStyle w:val="af7"/>
            <w:noProof/>
            <w:u w:val="none"/>
          </w:rPr>
          <w:t>2 Выполнение работ по ПМ.</w:t>
        </w:r>
        <w:r w:rsidR="00A06FBA">
          <w:rPr>
            <w:rStyle w:val="af7"/>
            <w:noProof/>
            <w:u w:val="none"/>
          </w:rPr>
          <w:t>02</w:t>
        </w:r>
        <w:r w:rsidRPr="00860F92">
          <w:rPr>
            <w:noProof/>
            <w:webHidden/>
          </w:rPr>
          <w:tab/>
        </w:r>
      </w:hyperlink>
      <w:r w:rsidR="00B26345">
        <w:t>9</w:t>
      </w:r>
    </w:p>
    <w:p w14:paraId="44534AEF" w14:textId="31C1D386" w:rsidR="00CE58C3" w:rsidRPr="00860F92" w:rsidRDefault="00CE58C3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194696994" w:history="1">
        <w:r w:rsidRPr="00860F92">
          <w:rPr>
            <w:rStyle w:val="af7"/>
            <w:noProof/>
            <w:u w:val="none"/>
          </w:rPr>
          <w:t xml:space="preserve">2.1 </w:t>
        </w:r>
        <w:r w:rsidR="00A06FBA">
          <w:rPr>
            <w:rStyle w:val="af7"/>
            <w:noProof/>
            <w:u w:val="none"/>
          </w:rPr>
          <w:t>Анализ и разработка требований</w:t>
        </w:r>
        <w:r w:rsidRPr="00860F92">
          <w:rPr>
            <w:noProof/>
            <w:webHidden/>
          </w:rPr>
          <w:tab/>
        </w:r>
      </w:hyperlink>
      <w:r w:rsidR="009340E2">
        <w:t>9</w:t>
      </w:r>
    </w:p>
    <w:p w14:paraId="4E1FE7C2" w14:textId="390AE242" w:rsidR="00A06FBA" w:rsidRPr="00A06FBA" w:rsidRDefault="00CE58C3" w:rsidP="00A06FBA">
      <w:pPr>
        <w:pStyle w:val="23"/>
      </w:pPr>
      <w:hyperlink w:anchor="_Toc194696995" w:history="1">
        <w:r w:rsidRPr="00860F92">
          <w:rPr>
            <w:rStyle w:val="af7"/>
            <w:noProof/>
            <w:u w:val="none"/>
          </w:rPr>
          <w:t xml:space="preserve">2.2 </w:t>
        </w:r>
        <w:r w:rsidR="00A06FBA">
          <w:rPr>
            <w:rStyle w:val="af7"/>
            <w:noProof/>
            <w:u w:val="none"/>
          </w:rPr>
          <w:t>Выбор состава программных и технических средств</w:t>
        </w:r>
        <w:r w:rsidRPr="00860F92">
          <w:rPr>
            <w:noProof/>
            <w:webHidden/>
          </w:rPr>
          <w:tab/>
        </w:r>
        <w:r w:rsidR="001F3B66" w:rsidRPr="00860F92">
          <w:rPr>
            <w:noProof/>
            <w:webHidden/>
          </w:rPr>
          <w:t>9</w:t>
        </w:r>
      </w:hyperlink>
    </w:p>
    <w:p w14:paraId="3EE5CC82" w14:textId="3F08CB6A" w:rsidR="00A06FBA" w:rsidRPr="00DD3EF8" w:rsidRDefault="00CE58C3" w:rsidP="00A06FBA">
      <w:pPr>
        <w:pStyle w:val="23"/>
        <w:rPr>
          <w:lang w:val="en-US"/>
        </w:rPr>
      </w:pPr>
      <w:hyperlink w:anchor="_Toc194696996" w:history="1">
        <w:r w:rsidRPr="00860F92">
          <w:rPr>
            <w:rStyle w:val="af7"/>
            <w:noProof/>
            <w:u w:val="none"/>
          </w:rPr>
          <w:t xml:space="preserve">2.3 </w:t>
        </w:r>
        <w:r w:rsidR="00A06FBA">
          <w:rPr>
            <w:rStyle w:val="af7"/>
            <w:noProof/>
            <w:u w:val="none"/>
          </w:rPr>
          <w:t>Проектирование программного обеспечения</w:t>
        </w:r>
        <w:r w:rsidRPr="00860F92">
          <w:rPr>
            <w:noProof/>
            <w:webHidden/>
          </w:rPr>
          <w:tab/>
        </w:r>
      </w:hyperlink>
      <w:r w:rsidR="00DD3EF8">
        <w:rPr>
          <w:lang w:val="en-US"/>
        </w:rPr>
        <w:t>10</w:t>
      </w:r>
    </w:p>
    <w:p w14:paraId="15013611" w14:textId="57EDE813" w:rsidR="00A06FBA" w:rsidRPr="00A06FBA" w:rsidRDefault="00A06FBA" w:rsidP="00A06FBA">
      <w:pPr>
        <w:pStyle w:val="23"/>
      </w:pPr>
      <w:hyperlink w:anchor="_Toc194696996" w:history="1">
        <w:r w:rsidRPr="00860F92">
          <w:rPr>
            <w:rStyle w:val="af7"/>
            <w:noProof/>
            <w:u w:val="none"/>
          </w:rPr>
          <w:t>2.</w:t>
        </w:r>
        <w:r>
          <w:rPr>
            <w:rStyle w:val="af7"/>
            <w:noProof/>
            <w:u w:val="none"/>
          </w:rPr>
          <w:t>4</w:t>
        </w:r>
        <w:r w:rsidRPr="00860F92">
          <w:rPr>
            <w:rStyle w:val="af7"/>
            <w:noProof/>
            <w:u w:val="none"/>
          </w:rPr>
          <w:t xml:space="preserve"> </w:t>
        </w:r>
        <w:r>
          <w:rPr>
            <w:rStyle w:val="af7"/>
            <w:noProof/>
            <w:u w:val="none"/>
          </w:rPr>
          <w:t>Разработка и интеграция программных модулей</w:t>
        </w:r>
        <w:r w:rsidRPr="00860F92">
          <w:rPr>
            <w:noProof/>
            <w:webHidden/>
          </w:rPr>
          <w:tab/>
          <w:t>13</w:t>
        </w:r>
      </w:hyperlink>
    </w:p>
    <w:p w14:paraId="4CCAA3F8" w14:textId="518947E0" w:rsidR="00A06FBA" w:rsidRDefault="00A06FBA" w:rsidP="00A06FBA">
      <w:pPr>
        <w:pStyle w:val="23"/>
        <w:rPr>
          <w:lang w:val="en-US"/>
        </w:rPr>
      </w:pPr>
      <w:hyperlink w:anchor="_Toc194696996" w:history="1">
        <w:r w:rsidRPr="00860F92">
          <w:rPr>
            <w:rStyle w:val="af7"/>
            <w:noProof/>
            <w:u w:val="none"/>
          </w:rPr>
          <w:t>2.</w:t>
        </w:r>
        <w:r>
          <w:rPr>
            <w:rStyle w:val="af7"/>
            <w:noProof/>
            <w:u w:val="none"/>
          </w:rPr>
          <w:t>5</w:t>
        </w:r>
        <w:r w:rsidRPr="00860F92">
          <w:rPr>
            <w:rStyle w:val="af7"/>
            <w:noProof/>
            <w:u w:val="none"/>
          </w:rPr>
          <w:t xml:space="preserve"> </w:t>
        </w:r>
        <w:r>
          <w:rPr>
            <w:rStyle w:val="af7"/>
            <w:noProof/>
            <w:u w:val="none"/>
          </w:rPr>
          <w:t>Описание работы с</w:t>
        </w:r>
        <w:r w:rsidR="00A10C13">
          <w:rPr>
            <w:rStyle w:val="af7"/>
            <w:noProof/>
            <w:u w:val="none"/>
          </w:rPr>
          <w:t xml:space="preserve"> системой контроля версий</w:t>
        </w:r>
        <w:r>
          <w:rPr>
            <w:rStyle w:val="af7"/>
            <w:noProof/>
            <w:u w:val="none"/>
          </w:rPr>
          <w:t xml:space="preserve"> и проверка соответс</w:t>
        </w:r>
        <w:r w:rsidR="00A10C13">
          <w:rPr>
            <w:rStyle w:val="af7"/>
            <w:noProof/>
            <w:u w:val="none"/>
          </w:rPr>
          <w:t>т</w:t>
        </w:r>
        <w:r>
          <w:rPr>
            <w:rStyle w:val="af7"/>
            <w:noProof/>
            <w:u w:val="none"/>
          </w:rPr>
          <w:t>вия стандартам кодирования</w:t>
        </w:r>
        <w:r w:rsidRPr="00860F92">
          <w:rPr>
            <w:noProof/>
            <w:webHidden/>
          </w:rPr>
          <w:tab/>
        </w:r>
      </w:hyperlink>
      <w:r w:rsidR="00DD3EF8">
        <w:rPr>
          <w:lang w:val="en-US"/>
        </w:rPr>
        <w:t>13</w:t>
      </w:r>
    </w:p>
    <w:p w14:paraId="3F7BE08A" w14:textId="07667B95" w:rsidR="00DD3EF8" w:rsidRPr="00DD3EF8" w:rsidRDefault="00DD3EF8" w:rsidP="00DD3EF8">
      <w:pPr>
        <w:pStyle w:val="23"/>
        <w:rPr>
          <w:lang w:val="en-US"/>
        </w:rPr>
      </w:pPr>
      <w:hyperlink w:anchor="_Toc194696996" w:history="1">
        <w:r w:rsidRPr="00860F92">
          <w:rPr>
            <w:rStyle w:val="af7"/>
            <w:noProof/>
            <w:u w:val="none"/>
          </w:rPr>
          <w:t>2.</w:t>
        </w:r>
        <w:r>
          <w:rPr>
            <w:rStyle w:val="af7"/>
            <w:noProof/>
            <w:u w:val="none"/>
            <w:lang w:val="en-US"/>
          </w:rPr>
          <w:t>6</w:t>
        </w:r>
        <w:r w:rsidRPr="00860F92">
          <w:rPr>
            <w:rStyle w:val="af7"/>
            <w:noProof/>
            <w:u w:val="none"/>
          </w:rPr>
          <w:t xml:space="preserve"> </w:t>
        </w:r>
        <w:r>
          <w:rPr>
            <w:rStyle w:val="af7"/>
            <w:noProof/>
            <w:u w:val="none"/>
          </w:rPr>
          <w:t>Отладка и тестирование программных модулей</w:t>
        </w:r>
        <w:r w:rsidRPr="00860F92">
          <w:rPr>
            <w:noProof/>
            <w:webHidden/>
          </w:rPr>
          <w:tab/>
        </w:r>
      </w:hyperlink>
      <w:r>
        <w:t>14</w:t>
      </w:r>
    </w:p>
    <w:p w14:paraId="50CFAEE9" w14:textId="145592EA" w:rsidR="00CE58C3" w:rsidRPr="00860F92" w:rsidRDefault="00CE58C3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194696997" w:history="1">
        <w:r w:rsidRPr="00860F92">
          <w:rPr>
            <w:rStyle w:val="af7"/>
            <w:noProof/>
            <w:u w:val="none"/>
          </w:rPr>
          <w:t>3 Выполнение работ по ПМ.0</w:t>
        </w:r>
        <w:r w:rsidR="006A26C1">
          <w:rPr>
            <w:rStyle w:val="af7"/>
            <w:noProof/>
            <w:u w:val="none"/>
          </w:rPr>
          <w:t>4</w:t>
        </w:r>
        <w:r w:rsidRPr="00860F92">
          <w:rPr>
            <w:noProof/>
            <w:webHidden/>
          </w:rPr>
          <w:tab/>
        </w:r>
      </w:hyperlink>
      <w:r w:rsidR="00DD3EF8">
        <w:t>17</w:t>
      </w:r>
    </w:p>
    <w:p w14:paraId="4A75FEC1" w14:textId="3062D1D5" w:rsidR="00CE58C3" w:rsidRPr="00860F92" w:rsidRDefault="00CE58C3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194696998" w:history="1">
        <w:r w:rsidRPr="003F4DE7">
          <w:rPr>
            <w:rStyle w:val="af7"/>
            <w:noProof/>
          </w:rPr>
          <w:t xml:space="preserve">3.1 </w:t>
        </w:r>
        <w:r w:rsidR="006A26C1" w:rsidRPr="003F4DE7">
          <w:rPr>
            <w:rStyle w:val="af7"/>
            <w:noProof/>
          </w:rPr>
          <w:t xml:space="preserve">Настройка конфигурации и </w:t>
        </w:r>
        <w:r w:rsidR="003F4DE7" w:rsidRPr="003F4DE7">
          <w:rPr>
            <w:rStyle w:val="af7"/>
            <w:noProof/>
          </w:rPr>
          <w:t>инсталляци</w:t>
        </w:r>
        <w:r w:rsidR="00EF67DC">
          <w:rPr>
            <w:rStyle w:val="af7"/>
            <w:noProof/>
          </w:rPr>
          <w:t>я</w:t>
        </w:r>
        <w:r w:rsidR="003F4DE7">
          <w:rPr>
            <w:rStyle w:val="af7"/>
            <w:noProof/>
          </w:rPr>
          <w:t xml:space="preserve"> </w:t>
        </w:r>
        <w:r w:rsidR="003F4DE7" w:rsidRPr="003F4DE7">
          <w:rPr>
            <w:rStyle w:val="af7"/>
            <w:noProof/>
          </w:rPr>
          <w:t>программного обеспечения</w:t>
        </w:r>
        <w:r w:rsidRPr="003F4DE7">
          <w:rPr>
            <w:rStyle w:val="af7"/>
            <w:noProof/>
            <w:webHidden/>
          </w:rPr>
          <w:tab/>
        </w:r>
      </w:hyperlink>
      <w:r w:rsidR="00DD3EF8">
        <w:t>17</w:t>
      </w:r>
    </w:p>
    <w:p w14:paraId="2BBB1159" w14:textId="4FBD7A33" w:rsidR="00CE58C3" w:rsidRPr="00860F92" w:rsidRDefault="00CE58C3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194696999" w:history="1">
        <w:r w:rsidRPr="00860F92">
          <w:rPr>
            <w:rStyle w:val="af7"/>
            <w:noProof/>
            <w:u w:val="none"/>
          </w:rPr>
          <w:t xml:space="preserve">3.2 </w:t>
        </w:r>
        <w:r w:rsidR="006A26C1">
          <w:rPr>
            <w:rStyle w:val="af7"/>
            <w:noProof/>
            <w:u w:val="none"/>
          </w:rPr>
          <w:t>Анализ эксплуатационных характеристик</w:t>
        </w:r>
        <w:r w:rsidRPr="00860F92">
          <w:rPr>
            <w:noProof/>
            <w:webHidden/>
          </w:rPr>
          <w:tab/>
        </w:r>
      </w:hyperlink>
      <w:r w:rsidR="00DD3EF8">
        <w:t>18</w:t>
      </w:r>
    </w:p>
    <w:p w14:paraId="42955800" w14:textId="7A8ACE26" w:rsidR="00CE58C3" w:rsidRPr="00860F92" w:rsidRDefault="00CE58C3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194697000" w:history="1">
        <w:r w:rsidRPr="00860F92">
          <w:rPr>
            <w:rStyle w:val="af7"/>
            <w:noProof/>
            <w:u w:val="none"/>
          </w:rPr>
          <w:t xml:space="preserve">3.3 </w:t>
        </w:r>
        <w:r w:rsidR="006A26C1">
          <w:rPr>
            <w:rStyle w:val="af7"/>
            <w:noProof/>
            <w:u w:val="none"/>
          </w:rPr>
          <w:t xml:space="preserve">Модификация компонентов </w:t>
        </w:r>
        <w:r w:rsidR="003F4DE7">
          <w:rPr>
            <w:rStyle w:val="af7"/>
            <w:noProof/>
            <w:u w:val="none"/>
          </w:rPr>
          <w:t>программного обеспечения</w:t>
        </w:r>
        <w:r w:rsidRPr="00860F92">
          <w:rPr>
            <w:noProof/>
            <w:webHidden/>
          </w:rPr>
          <w:tab/>
        </w:r>
        <w:r w:rsidR="00860F92" w:rsidRPr="00860F92">
          <w:rPr>
            <w:noProof/>
            <w:webHidden/>
          </w:rPr>
          <w:t>1</w:t>
        </w:r>
        <w:r w:rsidR="00631082">
          <w:rPr>
            <w:noProof/>
            <w:webHidden/>
            <w:lang w:val="en-US"/>
          </w:rPr>
          <w:t>9</w:t>
        </w:r>
      </w:hyperlink>
    </w:p>
    <w:p w14:paraId="09BDA5F8" w14:textId="0393EE14" w:rsidR="00CE58C3" w:rsidRPr="00860F92" w:rsidRDefault="00CE58C3" w:rsidP="006A26C1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194697001" w:history="1">
        <w:r w:rsidRPr="00860F92">
          <w:rPr>
            <w:rStyle w:val="af7"/>
            <w:noProof/>
            <w:u w:val="none"/>
          </w:rPr>
          <w:t>3.4 О</w:t>
        </w:r>
        <w:r w:rsidR="006A26C1">
          <w:rPr>
            <w:rStyle w:val="af7"/>
            <w:noProof/>
            <w:u w:val="none"/>
          </w:rPr>
          <w:t xml:space="preserve">беспечение защиты </w:t>
        </w:r>
        <w:r w:rsidR="003F4DE7">
          <w:rPr>
            <w:rStyle w:val="af7"/>
            <w:noProof/>
            <w:u w:val="none"/>
          </w:rPr>
          <w:t>программного обеспечения</w:t>
        </w:r>
        <w:r w:rsidR="006A26C1">
          <w:rPr>
            <w:rStyle w:val="af7"/>
            <w:noProof/>
            <w:u w:val="none"/>
          </w:rPr>
          <w:t xml:space="preserve"> и данных</w:t>
        </w:r>
        <w:r w:rsidRPr="00860F92">
          <w:rPr>
            <w:noProof/>
            <w:webHidden/>
          </w:rPr>
          <w:tab/>
        </w:r>
      </w:hyperlink>
      <w:r w:rsidR="00DD3EF8">
        <w:t>20</w:t>
      </w:r>
    </w:p>
    <w:p w14:paraId="4B94CF78" w14:textId="4EA7AE32" w:rsidR="00CE58C3" w:rsidRPr="00F414B0" w:rsidRDefault="00CE58C3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194697003" w:history="1">
        <w:r w:rsidRPr="00860F92">
          <w:rPr>
            <w:rStyle w:val="af7"/>
            <w:noProof/>
            <w:u w:val="none"/>
          </w:rPr>
          <w:t>Заключение</w:t>
        </w:r>
        <w:r w:rsidRPr="00860F92">
          <w:rPr>
            <w:noProof/>
            <w:webHidden/>
          </w:rPr>
          <w:tab/>
        </w:r>
      </w:hyperlink>
      <w:r w:rsidR="00DD3EF8">
        <w:t>21</w:t>
      </w:r>
    </w:p>
    <w:p w14:paraId="26E80729" w14:textId="091291E8" w:rsidR="00CE58C3" w:rsidRPr="00F414B0" w:rsidRDefault="00CE58C3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194697004" w:history="1">
        <w:r w:rsidRPr="00860F92">
          <w:rPr>
            <w:rStyle w:val="af7"/>
            <w:noProof/>
            <w:u w:val="none"/>
          </w:rPr>
          <w:t>Список использованных источников</w:t>
        </w:r>
        <w:r w:rsidRPr="00860F92">
          <w:rPr>
            <w:noProof/>
            <w:webHidden/>
          </w:rPr>
          <w:tab/>
        </w:r>
      </w:hyperlink>
      <w:r w:rsidR="00DD3EF8">
        <w:t>22</w:t>
      </w:r>
    </w:p>
    <w:p w14:paraId="2E677E32" w14:textId="77777777" w:rsidR="008532F7" w:rsidRDefault="00C02CA6" w:rsidP="008532F7">
      <w:r w:rsidRPr="00DF7644">
        <w:fldChar w:fldCharType="end"/>
      </w:r>
    </w:p>
    <w:p w14:paraId="426FAD33" w14:textId="51546155" w:rsidR="00860F92" w:rsidRDefault="00860F92" w:rsidP="00860F92">
      <w:pPr>
        <w:tabs>
          <w:tab w:val="left" w:pos="2351"/>
        </w:tabs>
      </w:pPr>
      <w:r>
        <w:tab/>
      </w:r>
    </w:p>
    <w:p w14:paraId="0C39E690" w14:textId="77777777" w:rsidR="00DD3EF8" w:rsidRPr="00DD3EF8" w:rsidRDefault="00DD3EF8" w:rsidP="00DD3EF8"/>
    <w:p w14:paraId="019A1EF8" w14:textId="77777777" w:rsidR="00DD3EF8" w:rsidRPr="00DD3EF8" w:rsidRDefault="00DD3EF8" w:rsidP="00DD3EF8"/>
    <w:p w14:paraId="500FFFE2" w14:textId="77777777" w:rsidR="00DD3EF8" w:rsidRPr="00DD3EF8" w:rsidRDefault="00DD3EF8" w:rsidP="00DD3EF8"/>
    <w:p w14:paraId="3AA76421" w14:textId="77777777" w:rsidR="00DD3EF8" w:rsidRPr="00DD3EF8" w:rsidRDefault="00DD3EF8" w:rsidP="00BF4474"/>
    <w:p w14:paraId="5E86E567" w14:textId="781B941B" w:rsidR="008547CB" w:rsidRPr="008547CB" w:rsidRDefault="00800364" w:rsidP="008547CB">
      <w:pPr>
        <w:pStyle w:val="a7"/>
      </w:pPr>
      <w:bookmarkStart w:id="0" w:name="_Toc194696990"/>
      <w:r>
        <w:lastRenderedPageBreak/>
        <w:t>Перечень сокращений и обозначений</w:t>
      </w:r>
      <w:bookmarkEnd w:id="0"/>
    </w:p>
    <w:p w14:paraId="494B640A" w14:textId="77777777" w:rsidR="00F0213E" w:rsidRDefault="006D0C39" w:rsidP="00F0213E">
      <w:pPr>
        <w:pStyle w:val="a3"/>
      </w:pPr>
      <w:r w:rsidRPr="006D0C39">
        <w:t xml:space="preserve">В настоящем </w:t>
      </w:r>
      <w:r>
        <w:t>техническом</w:t>
      </w:r>
      <w:r w:rsidRPr="006D0C39">
        <w:t xml:space="preserve"> </w:t>
      </w:r>
      <w:r>
        <w:t>отчете</w:t>
      </w:r>
      <w:r w:rsidRPr="006D0C39">
        <w:t xml:space="preserve"> применяются следующие сокращения и обозначения:</w:t>
      </w:r>
    </w:p>
    <w:p w14:paraId="3623F4E8" w14:textId="77777777" w:rsidR="00F414B0" w:rsidRDefault="00F414B0" w:rsidP="00F0213E">
      <w:pPr>
        <w:pStyle w:val="a3"/>
      </w:pPr>
      <w:r>
        <w:t xml:space="preserve">БД </w:t>
      </w:r>
      <w:r w:rsidRPr="008532F7">
        <w:t>–</w:t>
      </w:r>
      <w:r>
        <w:t xml:space="preserve"> база данных</w:t>
      </w:r>
    </w:p>
    <w:p w14:paraId="1C773828" w14:textId="77777777" w:rsidR="00F414B0" w:rsidRDefault="00F414B0" w:rsidP="00F0213E">
      <w:pPr>
        <w:pStyle w:val="a3"/>
      </w:pPr>
      <w:r>
        <w:t>ИС – информационная система</w:t>
      </w:r>
    </w:p>
    <w:p w14:paraId="24B22223" w14:textId="77777777" w:rsidR="00F414B0" w:rsidRDefault="00F414B0" w:rsidP="00F0213E">
      <w:pPr>
        <w:pStyle w:val="a3"/>
      </w:pPr>
      <w:r>
        <w:t xml:space="preserve">МБОУ </w:t>
      </w:r>
      <w:r w:rsidRPr="008532F7">
        <w:t>–</w:t>
      </w:r>
      <w:r>
        <w:t xml:space="preserve"> муниципальное бюджетное образовательное учреждение</w:t>
      </w:r>
    </w:p>
    <w:p w14:paraId="60D456C1" w14:textId="77777777" w:rsidR="00F414B0" w:rsidRPr="00547AED" w:rsidRDefault="00F414B0" w:rsidP="001632F0">
      <w:pPr>
        <w:pStyle w:val="a3"/>
      </w:pPr>
      <w:r>
        <w:t>ОС – операционная система</w:t>
      </w:r>
    </w:p>
    <w:p w14:paraId="231BDEEF" w14:textId="714B3476" w:rsidR="00F414B0" w:rsidRPr="008532F7" w:rsidRDefault="00F414B0" w:rsidP="0069486B">
      <w:pPr>
        <w:pStyle w:val="a3"/>
      </w:pPr>
      <w:r w:rsidRPr="008532F7">
        <w:t>ПК – персональный компьютер</w:t>
      </w:r>
    </w:p>
    <w:p w14:paraId="7F442D25" w14:textId="77777777" w:rsidR="00F414B0" w:rsidRDefault="00F414B0" w:rsidP="00F0213E">
      <w:pPr>
        <w:pStyle w:val="a3"/>
      </w:pPr>
      <w:r w:rsidRPr="008532F7">
        <w:t>ПО – программное обеспечение</w:t>
      </w:r>
    </w:p>
    <w:p w14:paraId="7584D8BA" w14:textId="77777777" w:rsidR="00F414B0" w:rsidRDefault="00F414B0" w:rsidP="00F0213E">
      <w:pPr>
        <w:pStyle w:val="a3"/>
      </w:pPr>
      <w:r>
        <w:t xml:space="preserve">СУБД </w:t>
      </w:r>
      <w:r w:rsidRPr="008532F7">
        <w:t>–</w:t>
      </w:r>
      <w:r>
        <w:t xml:space="preserve"> система управления базами данных</w:t>
      </w:r>
    </w:p>
    <w:p w14:paraId="047B542E" w14:textId="77777777" w:rsidR="00F414B0" w:rsidRDefault="00F414B0" w:rsidP="001632F0">
      <w:pPr>
        <w:pStyle w:val="a3"/>
      </w:pPr>
      <w:r>
        <w:t xml:space="preserve">СШ </w:t>
      </w:r>
      <w:r w:rsidRPr="008532F7">
        <w:t>–</w:t>
      </w:r>
      <w:r>
        <w:t xml:space="preserve"> средняя школа</w:t>
      </w:r>
    </w:p>
    <w:p w14:paraId="0BC504E9" w14:textId="77777777" w:rsidR="007C06D6" w:rsidRDefault="007C06D6" w:rsidP="00DB32C0">
      <w:pPr>
        <w:pStyle w:val="a3"/>
      </w:pPr>
      <w:bookmarkStart w:id="1" w:name="_Hlk197343689"/>
    </w:p>
    <w:bookmarkEnd w:id="1"/>
    <w:p w14:paraId="71B048A1" w14:textId="77777777" w:rsidR="007C06D6" w:rsidRDefault="007C06D6" w:rsidP="001632F0">
      <w:pPr>
        <w:pStyle w:val="a3"/>
      </w:pPr>
      <w:r>
        <w:rPr>
          <w:lang w:val="en-US"/>
        </w:rPr>
        <w:t>API</w:t>
      </w:r>
      <w:r w:rsidRPr="00DB32C0">
        <w:t xml:space="preserve"> </w:t>
      </w:r>
      <w:r w:rsidRPr="00D63283">
        <w:t>–</w:t>
      </w:r>
      <w:r w:rsidRPr="00DB32C0">
        <w:t xml:space="preserve"> </w:t>
      </w:r>
      <w:r>
        <w:t>программный интерфейс приложения</w:t>
      </w:r>
    </w:p>
    <w:p w14:paraId="12DF2B79" w14:textId="77777777" w:rsidR="007C06D6" w:rsidRDefault="007C06D6" w:rsidP="00DB32C0">
      <w:pPr>
        <w:pStyle w:val="a3"/>
      </w:pPr>
      <w:r w:rsidRPr="007C06D6">
        <w:t>ASP – активные серверные страницы</w:t>
      </w:r>
    </w:p>
    <w:p w14:paraId="1693727D" w14:textId="77777777" w:rsidR="007C06D6" w:rsidRDefault="007C06D6" w:rsidP="00DB32C0">
      <w:pPr>
        <w:pStyle w:val="a3"/>
      </w:pPr>
      <w:bookmarkStart w:id="2" w:name="_Hlk197343669"/>
      <w:r w:rsidRPr="00D63283">
        <w:rPr>
          <w:lang w:val="en-US"/>
        </w:rPr>
        <w:t>IDE</w:t>
      </w:r>
      <w:r w:rsidRPr="00D63283">
        <w:t xml:space="preserve"> – интегрированная среда разработки</w:t>
      </w:r>
    </w:p>
    <w:p w14:paraId="319BDB5C" w14:textId="77777777" w:rsidR="007C06D6" w:rsidRDefault="007C06D6" w:rsidP="00DB32C0">
      <w:pPr>
        <w:pStyle w:val="a3"/>
      </w:pPr>
      <w:r w:rsidRPr="009340E2">
        <w:t>JSON – текстовый формат обмена данными</w:t>
      </w:r>
    </w:p>
    <w:p w14:paraId="433B29DE" w14:textId="77777777" w:rsidR="007C06D6" w:rsidRPr="00136836" w:rsidRDefault="007C06D6" w:rsidP="001632F0">
      <w:pPr>
        <w:pStyle w:val="a3"/>
      </w:pPr>
      <w:r w:rsidRPr="009340E2">
        <w:t xml:space="preserve">JWT – открытый стандарт для безопасной передачи информации между сторонами в формате JSON </w:t>
      </w:r>
      <w:bookmarkEnd w:id="2"/>
    </w:p>
    <w:p w14:paraId="4FC2147F" w14:textId="77777777" w:rsidR="007C06D6" w:rsidRDefault="007C06D6" w:rsidP="001632F0">
      <w:pPr>
        <w:pStyle w:val="a3"/>
      </w:pPr>
      <w:r>
        <w:rPr>
          <w:lang w:val="en-US"/>
        </w:rPr>
        <w:t>MVVM</w:t>
      </w:r>
      <w:r w:rsidRPr="008E552D">
        <w:t xml:space="preserve"> </w:t>
      </w:r>
      <w:r w:rsidRPr="00D63283">
        <w:t>–</w:t>
      </w:r>
      <w:r w:rsidRPr="008E552D">
        <w:t xml:space="preserve"> </w:t>
      </w:r>
      <w:r>
        <w:t>модель представление представление-модель</w:t>
      </w:r>
    </w:p>
    <w:p w14:paraId="639926B9" w14:textId="77777777" w:rsidR="007C06D6" w:rsidRDefault="007C06D6" w:rsidP="001632F0">
      <w:pPr>
        <w:pStyle w:val="a3"/>
      </w:pPr>
      <w:r>
        <w:rPr>
          <w:lang w:val="en-US"/>
        </w:rPr>
        <w:t>SQL</w:t>
      </w:r>
      <w:r w:rsidRPr="001C23B7">
        <w:t xml:space="preserve"> – </w:t>
      </w:r>
      <w:r>
        <w:t>язык структурированных запросов</w:t>
      </w:r>
    </w:p>
    <w:p w14:paraId="056F7834" w14:textId="77777777" w:rsidR="007C06D6" w:rsidRPr="007C06D6" w:rsidRDefault="007C06D6" w:rsidP="007C06D6">
      <w:pPr>
        <w:pStyle w:val="a3"/>
      </w:pPr>
      <w:r w:rsidRPr="007C06D6">
        <w:t>WPF – подсистема представления Windows</w:t>
      </w:r>
    </w:p>
    <w:p w14:paraId="35AD562B" w14:textId="77777777" w:rsidR="00157D07" w:rsidRDefault="008532F7" w:rsidP="008532F7">
      <w:pPr>
        <w:pStyle w:val="a7"/>
      </w:pPr>
      <w:bookmarkStart w:id="3" w:name="_Toc194696991"/>
      <w:r>
        <w:lastRenderedPageBreak/>
        <w:t>Введение</w:t>
      </w:r>
      <w:bookmarkEnd w:id="3"/>
    </w:p>
    <w:p w14:paraId="3F09893F" w14:textId="50B55025" w:rsidR="00CA265A" w:rsidRDefault="00310845" w:rsidP="00CA265A">
      <w:pPr>
        <w:pStyle w:val="a3"/>
      </w:pPr>
      <w:r>
        <w:t xml:space="preserve">Прохождение производственной практики осуществляется в </w:t>
      </w:r>
      <w:r w:rsidR="00CA265A" w:rsidRPr="00CA265A">
        <w:t>МБОУ</w:t>
      </w:r>
      <w:r w:rsidR="00612805">
        <w:t> </w:t>
      </w:r>
      <w:r w:rsidR="00CA265A" w:rsidRPr="00CA265A">
        <w:t>СШ</w:t>
      </w:r>
      <w:r w:rsidR="00612805">
        <w:t> </w:t>
      </w:r>
      <w:r w:rsidR="00CA265A" w:rsidRPr="00CA265A">
        <w:t>№82</w:t>
      </w:r>
      <w:r w:rsidR="00CA265A">
        <w:t>.</w:t>
      </w:r>
      <w:r w:rsidR="00612805">
        <w:t xml:space="preserve"> </w:t>
      </w:r>
      <w:r w:rsidR="006108A6">
        <w:t>В своей деятельности п</w:t>
      </w:r>
      <w:r w:rsidR="00CA265A">
        <w:t xml:space="preserve">редприятие </w:t>
      </w:r>
      <w:r w:rsidR="00CA265A" w:rsidRPr="00CA265A">
        <w:t>реализует общеобразовательные программы и применяет информационные технологии для поддержки учебного процесса</w:t>
      </w:r>
      <w:r w:rsidR="00CA265A">
        <w:t>.</w:t>
      </w:r>
    </w:p>
    <w:p w14:paraId="4E7580BB" w14:textId="5CF66A6A" w:rsidR="00CA265A" w:rsidRDefault="00CA265A" w:rsidP="00A95921">
      <w:pPr>
        <w:pStyle w:val="a3"/>
      </w:pPr>
      <w:r>
        <w:t>Цел</w:t>
      </w:r>
      <w:r w:rsidR="00E023AF">
        <w:t>ью</w:t>
      </w:r>
      <w:r>
        <w:t xml:space="preserve"> производственной практики</w:t>
      </w:r>
      <w:r w:rsidR="00A95921">
        <w:t xml:space="preserve"> является </w:t>
      </w:r>
      <w:r w:rsidRPr="00073D60">
        <w:t>получение практического опыта</w:t>
      </w:r>
      <w:r w:rsidR="00A95921">
        <w:t xml:space="preserve"> </w:t>
      </w:r>
      <w:r w:rsidRPr="00073D60">
        <w:t>выполнени</w:t>
      </w:r>
      <w:r w:rsidR="00A95921">
        <w:t>я</w:t>
      </w:r>
      <w:r w:rsidRPr="00073D60">
        <w:t xml:space="preserve"> работ по ПМ.0</w:t>
      </w:r>
      <w:r w:rsidR="009340E2">
        <w:t>2</w:t>
      </w:r>
      <w:r w:rsidRPr="00073D60">
        <w:t xml:space="preserve"> «</w:t>
      </w:r>
      <w:r w:rsidR="00464FB9">
        <w:t>О</w:t>
      </w:r>
      <w:r w:rsidR="009340E2">
        <w:t>существление интеграции программных модулей</w:t>
      </w:r>
      <w:r w:rsidRPr="00073D60">
        <w:t xml:space="preserve">» </w:t>
      </w:r>
      <w:r w:rsidR="00A95921">
        <w:t>и</w:t>
      </w:r>
      <w:r w:rsidRPr="00073D60">
        <w:t xml:space="preserve"> ПМ.0</w:t>
      </w:r>
      <w:r w:rsidR="009340E2">
        <w:t>4</w:t>
      </w:r>
      <w:r w:rsidRPr="00073D60">
        <w:t xml:space="preserve"> «</w:t>
      </w:r>
      <w:r w:rsidR="009340E2">
        <w:t>Сопровождение и обслуживание программного обеспечения компьютерных систем</w:t>
      </w:r>
      <w:r w:rsidRPr="00073D60">
        <w:t>» и развитие общих и профессиональных компетенций.</w:t>
      </w:r>
    </w:p>
    <w:p w14:paraId="66A7C271" w14:textId="5A454728" w:rsidR="00073D60" w:rsidRPr="00073D60" w:rsidRDefault="00073D60" w:rsidP="00073D60">
      <w:pPr>
        <w:pStyle w:val="a3"/>
      </w:pPr>
      <w:r>
        <w:t>В ходе производственной практики необходимо выполнить следующие задачи:</w:t>
      </w:r>
    </w:p>
    <w:p w14:paraId="6E166A36" w14:textId="3606F3F3" w:rsidR="00073D60" w:rsidRPr="00073D60" w:rsidRDefault="00A95921" w:rsidP="00073D60">
      <w:pPr>
        <w:pStyle w:val="a1"/>
      </w:pPr>
      <w:r w:rsidRPr="00A95921">
        <w:t>проанализировать функциональные и эксплуатационные</w:t>
      </w:r>
      <w:r>
        <w:t xml:space="preserve"> </w:t>
      </w:r>
      <w:r w:rsidRPr="00A95921">
        <w:t>требования</w:t>
      </w:r>
      <w:r>
        <w:t xml:space="preserve"> </w:t>
      </w:r>
      <w:r w:rsidRPr="00A95921">
        <w:t>к ПО</w:t>
      </w:r>
      <w:r w:rsidR="00073D60" w:rsidRPr="00073D60">
        <w:t>;</w:t>
      </w:r>
    </w:p>
    <w:p w14:paraId="6CF58A3B" w14:textId="3E693669" w:rsidR="00073D60" w:rsidRPr="00073D60" w:rsidRDefault="00A95921" w:rsidP="00073D60">
      <w:pPr>
        <w:pStyle w:val="a1"/>
      </w:pPr>
      <w:r w:rsidRPr="00A95921">
        <w:t>сформировать требования к программным модулям</w:t>
      </w:r>
      <w:r>
        <w:t xml:space="preserve"> </w:t>
      </w:r>
      <w:r w:rsidRPr="00A95921">
        <w:t>по</w:t>
      </w:r>
      <w:r>
        <w:t xml:space="preserve"> </w:t>
      </w:r>
      <w:r w:rsidRPr="00A95921">
        <w:t>предложенной</w:t>
      </w:r>
      <w:r>
        <w:t xml:space="preserve"> </w:t>
      </w:r>
      <w:r w:rsidRPr="00A95921">
        <w:t>документации</w:t>
      </w:r>
      <w:r w:rsidR="00073D60" w:rsidRPr="00073D60">
        <w:t>;</w:t>
      </w:r>
    </w:p>
    <w:p w14:paraId="22C4F9F0" w14:textId="593C09A9" w:rsidR="00073D60" w:rsidRPr="00073D60" w:rsidRDefault="00A95921" w:rsidP="00073D60">
      <w:pPr>
        <w:pStyle w:val="a1"/>
      </w:pPr>
      <w:r w:rsidRPr="00A95921">
        <w:t>реализовать и интегрировать модули в ПО</w:t>
      </w:r>
      <w:r w:rsidR="00073D60" w:rsidRPr="00073D60">
        <w:t>;</w:t>
      </w:r>
    </w:p>
    <w:p w14:paraId="79B53371" w14:textId="2BB6BBB7" w:rsidR="00073D60" w:rsidRPr="00073D60" w:rsidRDefault="00A95921" w:rsidP="00073D60">
      <w:pPr>
        <w:pStyle w:val="a1"/>
      </w:pPr>
      <w:r w:rsidRPr="00A95921">
        <w:t>использовать системы контроля верси</w:t>
      </w:r>
      <w:r>
        <w:t>й</w:t>
      </w:r>
      <w:r w:rsidR="00073D60" w:rsidRPr="00073D60">
        <w:t>;</w:t>
      </w:r>
    </w:p>
    <w:p w14:paraId="37836C4A" w14:textId="0509573D" w:rsidR="00073D60" w:rsidRPr="00073D60" w:rsidRDefault="00A95921" w:rsidP="00073D60">
      <w:pPr>
        <w:pStyle w:val="a1"/>
      </w:pPr>
      <w:r w:rsidRPr="00A95921">
        <w:t>использовать инструментальные средства на этапе</w:t>
      </w:r>
      <w:r>
        <w:t xml:space="preserve"> </w:t>
      </w:r>
      <w:r w:rsidRPr="00A95921">
        <w:t>отладки</w:t>
      </w:r>
      <w:r>
        <w:t xml:space="preserve"> </w:t>
      </w:r>
      <w:r w:rsidRPr="00A95921">
        <w:t>программного продукта</w:t>
      </w:r>
      <w:r w:rsidR="00073D60" w:rsidRPr="00073D60">
        <w:t>;</w:t>
      </w:r>
    </w:p>
    <w:p w14:paraId="47DE1EA3" w14:textId="009B18DA" w:rsidR="00073D60" w:rsidRPr="00073D60" w:rsidRDefault="00A95921" w:rsidP="00073D60">
      <w:pPr>
        <w:pStyle w:val="a1"/>
      </w:pPr>
      <w:r w:rsidRPr="00A95921">
        <w:t>разработать тестовые наборы и сценарии</w:t>
      </w:r>
      <w:r w:rsidR="00073D60" w:rsidRPr="00A95921">
        <w:t>;</w:t>
      </w:r>
    </w:p>
    <w:p w14:paraId="2F4A1F32" w14:textId="6864A380" w:rsidR="00073D60" w:rsidRPr="00073D60" w:rsidRDefault="00A95921" w:rsidP="00073D60">
      <w:pPr>
        <w:pStyle w:val="a1"/>
      </w:pPr>
      <w:r w:rsidRPr="00A95921">
        <w:t>провести тестирование программного модуля по определенному</w:t>
      </w:r>
      <w:r>
        <w:t xml:space="preserve"> </w:t>
      </w:r>
      <w:r w:rsidRPr="00A95921">
        <w:t>сценарию</w:t>
      </w:r>
      <w:r w:rsidR="00073D60" w:rsidRPr="00073D60">
        <w:t>;</w:t>
      </w:r>
    </w:p>
    <w:p w14:paraId="499B7BAF" w14:textId="18E42F51" w:rsidR="00073D60" w:rsidRPr="00073D60" w:rsidRDefault="00A95921" w:rsidP="00073D60">
      <w:pPr>
        <w:pStyle w:val="a1"/>
      </w:pPr>
      <w:r w:rsidRPr="00A95921">
        <w:t>провести инспектирование разработанных программных</w:t>
      </w:r>
      <w:r>
        <w:t xml:space="preserve"> </w:t>
      </w:r>
      <w:r w:rsidRPr="00A95921">
        <w:t>модулей</w:t>
      </w:r>
      <w:r>
        <w:t xml:space="preserve"> </w:t>
      </w:r>
      <w:r w:rsidRPr="00A95921">
        <w:t>на</w:t>
      </w:r>
      <w:r>
        <w:t xml:space="preserve"> </w:t>
      </w:r>
      <w:r w:rsidRPr="00A95921">
        <w:t>предмет соответствия стандартам кодирования</w:t>
      </w:r>
      <w:r w:rsidR="00073D60" w:rsidRPr="00073D60">
        <w:t>;</w:t>
      </w:r>
    </w:p>
    <w:p w14:paraId="6CE4BD17" w14:textId="39B40CA9" w:rsidR="00073D60" w:rsidRPr="00073D60" w:rsidRDefault="00A95921" w:rsidP="00073D60">
      <w:pPr>
        <w:pStyle w:val="a1"/>
      </w:pPr>
      <w:r w:rsidRPr="00A95921">
        <w:t>выполнить сбор и настройку конфигурации ПО</w:t>
      </w:r>
      <w:r>
        <w:t xml:space="preserve"> </w:t>
      </w:r>
      <w:r w:rsidRPr="00A95921">
        <w:t>компьютерных</w:t>
      </w:r>
      <w:r>
        <w:t xml:space="preserve"> </w:t>
      </w:r>
      <w:r w:rsidRPr="00A95921">
        <w:t>систем</w:t>
      </w:r>
      <w:r w:rsidR="00073D60" w:rsidRPr="00073D60">
        <w:t>;</w:t>
      </w:r>
    </w:p>
    <w:p w14:paraId="1E37175D" w14:textId="04540ECC" w:rsidR="00073D60" w:rsidRPr="00073D60" w:rsidRDefault="00A95921" w:rsidP="00073D60">
      <w:pPr>
        <w:pStyle w:val="a1"/>
      </w:pPr>
      <w:r w:rsidRPr="00A95921">
        <w:t>провести инсталляцию ПО компьютерных систем</w:t>
      </w:r>
      <w:r w:rsidR="00073D60" w:rsidRPr="00073D60">
        <w:t>;</w:t>
      </w:r>
    </w:p>
    <w:p w14:paraId="428815F0" w14:textId="3462F138" w:rsidR="00073D60" w:rsidRPr="00073D60" w:rsidRDefault="00A95921" w:rsidP="00073D60">
      <w:pPr>
        <w:pStyle w:val="a1"/>
      </w:pPr>
      <w:r w:rsidRPr="00A95921">
        <w:lastRenderedPageBreak/>
        <w:t>выполнить настройку отдельных компонентов ПО</w:t>
      </w:r>
      <w:r>
        <w:t xml:space="preserve"> </w:t>
      </w:r>
      <w:r w:rsidRPr="00A95921">
        <w:t>компьютерных</w:t>
      </w:r>
      <w:r>
        <w:t xml:space="preserve"> </w:t>
      </w:r>
      <w:r w:rsidRPr="00A95921">
        <w:t>систем</w:t>
      </w:r>
      <w:r w:rsidR="00073D60" w:rsidRPr="00A95921">
        <w:t>;</w:t>
      </w:r>
    </w:p>
    <w:p w14:paraId="79BE7924" w14:textId="6C0EE649" w:rsidR="00073D60" w:rsidRPr="00073D60" w:rsidRDefault="00A95921" w:rsidP="00073D60">
      <w:pPr>
        <w:pStyle w:val="a1"/>
      </w:pPr>
      <w:r w:rsidRPr="00A95921">
        <w:t>сформировать эксплуатационные характеристики ПО</w:t>
      </w:r>
      <w:r>
        <w:t xml:space="preserve"> </w:t>
      </w:r>
      <w:r w:rsidRPr="00A95921">
        <w:t>компьютерных</w:t>
      </w:r>
      <w:r>
        <w:t xml:space="preserve"> </w:t>
      </w:r>
      <w:r w:rsidRPr="00A95921">
        <w:t>систем</w:t>
      </w:r>
      <w:r w:rsidR="00073D60" w:rsidRPr="00073D60">
        <w:t>;</w:t>
      </w:r>
    </w:p>
    <w:p w14:paraId="1B3A5BEE" w14:textId="472B4F47" w:rsidR="00073D60" w:rsidRDefault="00A95921" w:rsidP="00073D60">
      <w:pPr>
        <w:pStyle w:val="a1"/>
      </w:pPr>
      <w:r w:rsidRPr="00A95921">
        <w:t>выполнить модификацию отдельных компонентов</w:t>
      </w:r>
      <w:r>
        <w:t xml:space="preserve"> </w:t>
      </w:r>
      <w:r w:rsidRPr="00A95921">
        <w:t>ПО, в</w:t>
      </w:r>
      <w:r>
        <w:t xml:space="preserve"> </w:t>
      </w:r>
      <w:r w:rsidRPr="00A95921">
        <w:t>соответствии с потребностями заказчика</w:t>
      </w:r>
      <w:r w:rsidR="00073D60" w:rsidRPr="00073D60">
        <w:t>.</w:t>
      </w:r>
    </w:p>
    <w:p w14:paraId="6FE605B5" w14:textId="4ADAB673" w:rsidR="00073D60" w:rsidRDefault="00073D60" w:rsidP="00073D60">
      <w:pPr>
        <w:pStyle w:val="a3"/>
      </w:pPr>
      <w:r>
        <w:t xml:space="preserve">Для выполнения поставленных задач </w:t>
      </w:r>
      <w:r w:rsidR="00310845">
        <w:t>используется</w:t>
      </w:r>
      <w:r>
        <w:t xml:space="preserve"> ПК со следующим аппаратным и программным обеспечением:</w:t>
      </w:r>
    </w:p>
    <w:p w14:paraId="29CC6DCA" w14:textId="2A1D7436" w:rsidR="00073D60" w:rsidRDefault="00073D60" w:rsidP="00073D60">
      <w:pPr>
        <w:pStyle w:val="a1"/>
      </w:pPr>
      <w:r>
        <w:t>п</w:t>
      </w:r>
      <w:r w:rsidRPr="00D63283">
        <w:t>роцессор</w:t>
      </w:r>
      <w:r>
        <w:rPr>
          <w:lang w:val="en-US"/>
        </w:rPr>
        <w:t xml:space="preserve"> </w:t>
      </w:r>
      <w:r w:rsidRPr="00073D60">
        <w:t xml:space="preserve">AMD </w:t>
      </w:r>
      <w:proofErr w:type="spellStart"/>
      <w:r w:rsidRPr="00073D60">
        <w:t>Ryzen</w:t>
      </w:r>
      <w:proofErr w:type="spellEnd"/>
      <w:r w:rsidRPr="00073D60">
        <w:t xml:space="preserve"> 7 8845HS</w:t>
      </w:r>
      <w:r>
        <w:rPr>
          <w:lang w:val="en-US"/>
        </w:rPr>
        <w:t>;</w:t>
      </w:r>
    </w:p>
    <w:p w14:paraId="229CA591" w14:textId="2DC7D3A9" w:rsidR="00073D60" w:rsidRDefault="00073D60" w:rsidP="00073D60">
      <w:pPr>
        <w:pStyle w:val="a1"/>
      </w:pPr>
      <w:r>
        <w:t>оперативная память 32 ГБ</w:t>
      </w:r>
      <w:r>
        <w:rPr>
          <w:lang w:val="en-US"/>
        </w:rPr>
        <w:t>;</w:t>
      </w:r>
    </w:p>
    <w:p w14:paraId="793EF402" w14:textId="0A04FFE1" w:rsidR="00073D60" w:rsidRDefault="00073D60" w:rsidP="00073D60">
      <w:pPr>
        <w:pStyle w:val="a1"/>
      </w:pPr>
      <w:r>
        <w:t xml:space="preserve">встроенная </w:t>
      </w:r>
      <w:r w:rsidR="00A41A37">
        <w:t>графика</w:t>
      </w:r>
      <w:r>
        <w:rPr>
          <w:lang w:val="en-US"/>
        </w:rPr>
        <w:t>;</w:t>
      </w:r>
    </w:p>
    <w:p w14:paraId="6E887494" w14:textId="1AA1C8CE" w:rsidR="00073D60" w:rsidRDefault="00073D60" w:rsidP="00073D60">
      <w:pPr>
        <w:pStyle w:val="a1"/>
        <w:rPr>
          <w:lang w:val="en-US"/>
        </w:rPr>
      </w:pPr>
      <w:r>
        <w:t xml:space="preserve">операционная система </w:t>
      </w:r>
      <w:r>
        <w:rPr>
          <w:lang w:val="en-US"/>
        </w:rPr>
        <w:t>Windows</w:t>
      </w:r>
      <w:r>
        <w:t xml:space="preserve"> 1</w:t>
      </w:r>
      <w:r>
        <w:rPr>
          <w:lang w:val="en-US"/>
        </w:rPr>
        <w:t>1</w:t>
      </w:r>
      <w:r>
        <w:t xml:space="preserve"> </w:t>
      </w:r>
      <w:r>
        <w:rPr>
          <w:lang w:val="en-US"/>
        </w:rPr>
        <w:t>Pro;</w:t>
      </w:r>
    </w:p>
    <w:p w14:paraId="03ED47DB" w14:textId="335CF02E" w:rsidR="00073D60" w:rsidRDefault="00073D60" w:rsidP="00073D60">
      <w:pPr>
        <w:pStyle w:val="a1"/>
        <w:rPr>
          <w:lang w:val="en-US"/>
        </w:rPr>
      </w:pPr>
      <w:r>
        <w:rPr>
          <w:lang w:val="en-US"/>
        </w:rPr>
        <w:t>IDE Visual Studio 202</w:t>
      </w:r>
      <w:r>
        <w:t>2</w:t>
      </w:r>
      <w:r>
        <w:rPr>
          <w:lang w:val="en-US"/>
        </w:rPr>
        <w:t>;</w:t>
      </w:r>
    </w:p>
    <w:p w14:paraId="7BDDFA4D" w14:textId="1DD528DC" w:rsidR="00CA265A" w:rsidRPr="00F31BF1" w:rsidRDefault="00073D60" w:rsidP="00A95921">
      <w:pPr>
        <w:pStyle w:val="a1"/>
      </w:pPr>
      <w:r>
        <w:t>СУБД</w:t>
      </w:r>
      <w:r>
        <w:rPr>
          <w:lang w:val="en-US"/>
        </w:rPr>
        <w:t xml:space="preserve"> MySQL Server</w:t>
      </w:r>
      <w:r w:rsidR="00F0213E" w:rsidRPr="00F0213E">
        <w:t>.</w:t>
      </w:r>
    </w:p>
    <w:p w14:paraId="772B0724" w14:textId="77777777" w:rsidR="00810637" w:rsidRDefault="00F116CE" w:rsidP="007B1296">
      <w:pPr>
        <w:pStyle w:val="1"/>
      </w:pPr>
      <w:bookmarkStart w:id="4" w:name="_Toc194696992"/>
      <w:r>
        <w:lastRenderedPageBreak/>
        <w:t>Охрана труда и техника безопасности при работе на ПК</w:t>
      </w:r>
      <w:bookmarkEnd w:id="4"/>
    </w:p>
    <w:p w14:paraId="268B97DB" w14:textId="77777777" w:rsidR="00126BD2" w:rsidRDefault="00126BD2" w:rsidP="00126BD2">
      <w:pPr>
        <w:pStyle w:val="2"/>
        <w:rPr>
          <w:sz w:val="24"/>
        </w:rPr>
      </w:pPr>
      <w:r>
        <w:t>Общие требования безопасности</w:t>
      </w:r>
    </w:p>
    <w:p w14:paraId="78D58E04" w14:textId="77777777" w:rsidR="00126BD2" w:rsidRDefault="00126BD2" w:rsidP="00126BD2">
      <w:pPr>
        <w:pStyle w:val="a3"/>
      </w:pPr>
      <w:r>
        <w:t xml:space="preserve">Освещенность на поверхности стола в зоне размещения рабочего документа должна быть 300-500 </w:t>
      </w:r>
      <w:proofErr w:type="spellStart"/>
      <w:r>
        <w:t>лк</w:t>
      </w:r>
      <w:proofErr w:type="spellEnd"/>
      <w:r>
        <w:t xml:space="preserve">. Освещение не должно составлять бликов на поверхности экрана и превышать 300 </w:t>
      </w:r>
      <w:proofErr w:type="spellStart"/>
      <w:r>
        <w:t>лк</w:t>
      </w:r>
      <w:proofErr w:type="spellEnd"/>
      <w:r>
        <w:t xml:space="preserve">. В помещении необходимо наличие как искусственных источников освещения, так и естественных. </w:t>
      </w:r>
    </w:p>
    <w:p w14:paraId="544D8366" w14:textId="442FCCEE" w:rsidR="00126BD2" w:rsidRDefault="00126BD2" w:rsidP="00126BD2">
      <w:pPr>
        <w:pStyle w:val="a3"/>
      </w:pPr>
      <w:r>
        <w:t>Рабочее место для работы с ПК должно быть оборудовано следующим:</w:t>
      </w:r>
    </w:p>
    <w:p w14:paraId="3CB6CDE6" w14:textId="77777777" w:rsidR="00126BD2" w:rsidRDefault="00126BD2" w:rsidP="00126BD2">
      <w:pPr>
        <w:pStyle w:val="a1"/>
      </w:pPr>
      <w:r>
        <w:t>клавиатурой, располагающейся на поверхности стола на расстоянии 100-300 мм от края, обращенного к пользователю;</w:t>
      </w:r>
    </w:p>
    <w:p w14:paraId="4C05D555" w14:textId="77777777" w:rsidR="00126BD2" w:rsidRDefault="00126BD2" w:rsidP="00126BD2">
      <w:pPr>
        <w:pStyle w:val="a1"/>
      </w:pPr>
      <w:r>
        <w:t>рабочим столом, имеющим ширину от 800 мм до 1400 мм, глубину от 800 мм до 1000 мм, имеющий пространство для ног с высотой не менее 600 мм, высотой не менее 500 мм, глубиной на уровне колен не менее 450 мм и на уровне вытянутых ног не менее 650 мм;</w:t>
      </w:r>
    </w:p>
    <w:p w14:paraId="16D6037C" w14:textId="77777777" w:rsidR="00126BD2" w:rsidRDefault="00126BD2" w:rsidP="00126BD2">
      <w:pPr>
        <w:pStyle w:val="a1"/>
      </w:pPr>
      <w:r>
        <w:t>рабочим стулом, регулируемым по высоте и углам наклона сиденья и спинки;</w:t>
      </w:r>
    </w:p>
    <w:p w14:paraId="2B506B37" w14:textId="77777777" w:rsidR="00126BD2" w:rsidRDefault="00126BD2" w:rsidP="00126BD2">
      <w:pPr>
        <w:pStyle w:val="a1"/>
      </w:pPr>
      <w:r>
        <w:t>расстояние от глаз до экрана должно быть 600-700 мм, а также угол наклона экрана монитора должен быть 10-15 градусов по отношению к вертикали.</w:t>
      </w:r>
    </w:p>
    <w:p w14:paraId="472DD52D" w14:textId="77777777" w:rsidR="00126BD2" w:rsidRDefault="00126BD2" w:rsidP="00126BD2">
      <w:pPr>
        <w:pStyle w:val="a3"/>
      </w:pPr>
      <w:r>
        <w:t>На рабочем месте и в помещении необходимо поддерживать порядок и чистоту, а также проводить систематическое проветривание. В случае аварии нужно прекратить работу до устранения аварийных причин.</w:t>
      </w:r>
    </w:p>
    <w:p w14:paraId="44580207" w14:textId="77777777" w:rsidR="00126BD2" w:rsidRDefault="00126BD2" w:rsidP="00126BD2">
      <w:pPr>
        <w:pStyle w:val="2"/>
      </w:pPr>
      <w:r>
        <w:t>Требования безопасности перед началом работы</w:t>
      </w:r>
    </w:p>
    <w:p w14:paraId="7F52A8D8" w14:textId="77777777" w:rsidR="00126BD2" w:rsidRDefault="00126BD2" w:rsidP="00126BD2">
      <w:pPr>
        <w:pStyle w:val="a3"/>
      </w:pPr>
      <w:r>
        <w:t>Перед началом работы с ПК необходимо выполнить следующее:</w:t>
      </w:r>
    </w:p>
    <w:p w14:paraId="212472A9" w14:textId="77777777" w:rsidR="00126BD2" w:rsidRDefault="00126BD2" w:rsidP="00126BD2">
      <w:pPr>
        <w:pStyle w:val="a1"/>
      </w:pPr>
      <w:r>
        <w:t>подготовить рабочее место;</w:t>
      </w:r>
    </w:p>
    <w:p w14:paraId="0E4F918B" w14:textId="77777777" w:rsidR="00126BD2" w:rsidRDefault="00126BD2" w:rsidP="00126BD2">
      <w:pPr>
        <w:pStyle w:val="a1"/>
      </w:pPr>
      <w:r>
        <w:t>отрегулировать освещение на рабочем месте;</w:t>
      </w:r>
    </w:p>
    <w:p w14:paraId="1D8F344D" w14:textId="77777777" w:rsidR="00126BD2" w:rsidRDefault="00126BD2" w:rsidP="00126BD2">
      <w:pPr>
        <w:pStyle w:val="a1"/>
      </w:pPr>
      <w:r>
        <w:t>убедиться в отсутствии бликов на экране;</w:t>
      </w:r>
    </w:p>
    <w:p w14:paraId="19D6274C" w14:textId="77777777" w:rsidR="00126BD2" w:rsidRDefault="00126BD2" w:rsidP="00126BD2">
      <w:pPr>
        <w:pStyle w:val="a1"/>
      </w:pPr>
      <w:r>
        <w:lastRenderedPageBreak/>
        <w:t>проверить провода питания и отсутствие оголенных участков;</w:t>
      </w:r>
    </w:p>
    <w:p w14:paraId="47AE405D" w14:textId="77777777" w:rsidR="00126BD2" w:rsidRDefault="00126BD2" w:rsidP="00126BD2">
      <w:pPr>
        <w:pStyle w:val="a1"/>
      </w:pPr>
      <w:r>
        <w:t>проверить правильность установки стола, стула, подставки для ног, угла наклона экрана, положения клавиатуры, положения «мыши», при необходимости выполнить регулировку рабочего стола и кресла, а также расположение элементов компьютера в соответствии с требованиями эргономики и для исключения неудобных поз и длительных напряжений тела.</w:t>
      </w:r>
    </w:p>
    <w:p w14:paraId="02E7FAA4" w14:textId="77777777" w:rsidR="00126BD2" w:rsidRDefault="00126BD2" w:rsidP="00126BD2">
      <w:pPr>
        <w:pStyle w:val="2"/>
      </w:pPr>
      <w:r>
        <w:t>Требования безопасности во время работы</w:t>
      </w:r>
    </w:p>
    <w:p w14:paraId="18872AAA" w14:textId="77777777" w:rsidR="00126BD2" w:rsidRDefault="00126BD2" w:rsidP="00126BD2">
      <w:pPr>
        <w:pStyle w:val="a3"/>
      </w:pPr>
      <w:r>
        <w:t>Во время работы с ПК запрещается:</w:t>
      </w:r>
    </w:p>
    <w:p w14:paraId="147C815F" w14:textId="77777777" w:rsidR="00126BD2" w:rsidRDefault="00126BD2" w:rsidP="00126BD2">
      <w:pPr>
        <w:pStyle w:val="a1"/>
      </w:pPr>
      <w:r>
        <w:t>прикасаться к задней панели системного блока при наличии питания;</w:t>
      </w:r>
    </w:p>
    <w:p w14:paraId="077BDA2E" w14:textId="77777777" w:rsidR="00126BD2" w:rsidRDefault="00126BD2" w:rsidP="00126BD2">
      <w:pPr>
        <w:pStyle w:val="a1"/>
      </w:pPr>
      <w:r>
        <w:t>переключать разъёмы интерфейсных кабелей периферийных устройств при включенном питании;</w:t>
      </w:r>
    </w:p>
    <w:p w14:paraId="356DC0D2" w14:textId="77777777" w:rsidR="00126BD2" w:rsidRDefault="00126BD2" w:rsidP="00126BD2">
      <w:pPr>
        <w:pStyle w:val="a1"/>
      </w:pPr>
      <w:r>
        <w:t>допускать попадание влаги на поверхность системного блока, монитора, рабочую поверхность клавиатуры, принтеров и других устройств;</w:t>
      </w:r>
    </w:p>
    <w:p w14:paraId="4E8B1546" w14:textId="77777777" w:rsidR="00126BD2" w:rsidRDefault="00126BD2" w:rsidP="00126BD2">
      <w:pPr>
        <w:pStyle w:val="a1"/>
      </w:pPr>
      <w:r>
        <w:t>выполнять самостоятельное вскрытие и ремонт оборудования;</w:t>
      </w:r>
    </w:p>
    <w:p w14:paraId="48BC083A" w14:textId="77777777" w:rsidR="00126BD2" w:rsidRDefault="00126BD2" w:rsidP="00126BD2">
      <w:pPr>
        <w:pStyle w:val="a1"/>
      </w:pPr>
      <w:r>
        <w:t>работать на компьютере при снятых кожухах;</w:t>
      </w:r>
    </w:p>
    <w:p w14:paraId="70948530" w14:textId="77777777" w:rsidR="00126BD2" w:rsidRDefault="00126BD2" w:rsidP="00126BD2">
      <w:pPr>
        <w:pStyle w:val="a1"/>
      </w:pPr>
      <w:r>
        <w:t>отключать оборудование от электросети и вынимать штепсельную вилку, держась за шнур.</w:t>
      </w:r>
    </w:p>
    <w:p w14:paraId="0CC686C4" w14:textId="77777777" w:rsidR="00126BD2" w:rsidRDefault="00126BD2" w:rsidP="00126BD2">
      <w:pPr>
        <w:pStyle w:val="2"/>
      </w:pPr>
      <w:r>
        <w:t>Требования охраны труда в аварийных ситуациях</w:t>
      </w:r>
    </w:p>
    <w:p w14:paraId="372CB84A" w14:textId="77777777" w:rsidR="00126BD2" w:rsidRDefault="00126BD2" w:rsidP="00126BD2">
      <w:pPr>
        <w:pStyle w:val="a3"/>
      </w:pPr>
      <w:r>
        <w:t>В случаях обрыва проводов питания, неисправности заземления и других повреждений, появления гари, следует немедленно отключить питание и сообщить об аварийной ситуации руководителю.</w:t>
      </w:r>
    </w:p>
    <w:p w14:paraId="49A6B35E" w14:textId="77777777" w:rsidR="00126BD2" w:rsidRDefault="00126BD2" w:rsidP="00126BD2">
      <w:pPr>
        <w:pStyle w:val="a3"/>
      </w:pPr>
      <w:r>
        <w:t>При возникновении пожара, задымлении требуется:</w:t>
      </w:r>
    </w:p>
    <w:p w14:paraId="1B3BF7BD" w14:textId="77777777" w:rsidR="00126BD2" w:rsidRDefault="00126BD2" w:rsidP="00126BD2">
      <w:pPr>
        <w:pStyle w:val="a1"/>
      </w:pPr>
      <w:r>
        <w:t>открыть запасные выходы из здания, обесточить электропитание, закрыть окна и прикрыть двери;</w:t>
      </w:r>
    </w:p>
    <w:p w14:paraId="669BD849" w14:textId="77777777" w:rsidR="00126BD2" w:rsidRDefault="00126BD2" w:rsidP="00126BD2">
      <w:pPr>
        <w:pStyle w:val="a1"/>
      </w:pPr>
      <w:r>
        <w:lastRenderedPageBreak/>
        <w:t>немедленно сообщить по телефону «101» или «112» в пожарную охрану, оповестить работающих, поставить в известность руководителя подразделения, сообщить о возгорании на пост охраны;</w:t>
      </w:r>
    </w:p>
    <w:p w14:paraId="03C5656E" w14:textId="77777777" w:rsidR="00126BD2" w:rsidRDefault="00126BD2" w:rsidP="00126BD2">
      <w:pPr>
        <w:pStyle w:val="a1"/>
      </w:pPr>
      <w:r>
        <w:t>приступить к тушению пожара первичными средствами пожаротушения, если это не сопряжено с риском для жизни;</w:t>
      </w:r>
    </w:p>
    <w:p w14:paraId="46D0D892" w14:textId="77777777" w:rsidR="00126BD2" w:rsidRDefault="00126BD2" w:rsidP="00126BD2">
      <w:pPr>
        <w:pStyle w:val="a1"/>
      </w:pPr>
      <w:r>
        <w:t>организовать встречу пожарной команды;</w:t>
      </w:r>
    </w:p>
    <w:p w14:paraId="551127F0" w14:textId="77777777" w:rsidR="00126BD2" w:rsidRDefault="00126BD2" w:rsidP="00126BD2">
      <w:pPr>
        <w:pStyle w:val="a1"/>
      </w:pPr>
      <w:r>
        <w:t>покинуть здание и находиться в зоне эвакуации.</w:t>
      </w:r>
    </w:p>
    <w:p w14:paraId="0E36064C" w14:textId="77777777" w:rsidR="00126BD2" w:rsidRDefault="00126BD2" w:rsidP="00126BD2">
      <w:pPr>
        <w:pStyle w:val="a3"/>
      </w:pPr>
      <w:r>
        <w:t>При несчастном случае требуется:</w:t>
      </w:r>
    </w:p>
    <w:p w14:paraId="499C387F" w14:textId="77777777" w:rsidR="00126BD2" w:rsidRDefault="00126BD2" w:rsidP="00126BD2">
      <w:pPr>
        <w:pStyle w:val="a1"/>
      </w:pPr>
      <w:r>
        <w:t>немедленно организовать первую помощь пострадавшему и при необходимости доставить его в медицинскую организацию;</w:t>
      </w:r>
    </w:p>
    <w:p w14:paraId="09304465" w14:textId="77777777" w:rsidR="00126BD2" w:rsidRDefault="00126BD2" w:rsidP="00126BD2">
      <w:pPr>
        <w:pStyle w:val="a1"/>
      </w:pPr>
      <w:r>
        <w:t>принять неотложные меры по предотвращению развития аварийной или иной чрезвычайной ситуации и воздействия травмирующих факторов на других лиц;</w:t>
      </w:r>
    </w:p>
    <w:p w14:paraId="1BBC8B85" w14:textId="77777777" w:rsidR="00126BD2" w:rsidRDefault="00126BD2" w:rsidP="00126BD2">
      <w:pPr>
        <w:pStyle w:val="a1"/>
      </w:pPr>
      <w:r>
        <w:t>сохранить до начала расследования несчастного случая обстановку, какой она была на момент происшествия, если это не угрожает жизни и здоровью других лиц и не ведёт к катастрофе, аварии или возникновению иных чрезвычайных обстоятельств, а в случае невозможности ее сохранения;</w:t>
      </w:r>
    </w:p>
    <w:p w14:paraId="2B4122F7" w14:textId="77777777" w:rsidR="00126BD2" w:rsidRDefault="00126BD2" w:rsidP="00126BD2">
      <w:pPr>
        <w:pStyle w:val="a1"/>
      </w:pPr>
      <w:r>
        <w:t>зафиксировать сложившуюся обстановку (составить схемы, провести другие мероприятия).</w:t>
      </w:r>
    </w:p>
    <w:p w14:paraId="7CE739AA" w14:textId="77777777" w:rsidR="00126BD2" w:rsidRDefault="00126BD2" w:rsidP="00126BD2">
      <w:pPr>
        <w:pStyle w:val="2"/>
      </w:pPr>
      <w:r>
        <w:t>Требования охраны труда по окончанию работы</w:t>
      </w:r>
    </w:p>
    <w:p w14:paraId="4D9C2A17" w14:textId="77777777" w:rsidR="00126BD2" w:rsidRDefault="00126BD2" w:rsidP="00126BD2">
      <w:pPr>
        <w:pStyle w:val="a3"/>
      </w:pPr>
      <w:r>
        <w:t>По окончанию работы с ПК требуется:</w:t>
      </w:r>
    </w:p>
    <w:p w14:paraId="7B078D97" w14:textId="77777777" w:rsidR="00126BD2" w:rsidRDefault="00126BD2" w:rsidP="00126BD2">
      <w:pPr>
        <w:pStyle w:val="a1"/>
      </w:pPr>
      <w:r>
        <w:t>отключить ПК от электросети, отключив тумблеры, а также вынуть штепсельную вилку из розетки;</w:t>
      </w:r>
    </w:p>
    <w:p w14:paraId="6BCFE6DE" w14:textId="77777777" w:rsidR="00126BD2" w:rsidRDefault="00126BD2" w:rsidP="00126BD2">
      <w:pPr>
        <w:pStyle w:val="a1"/>
      </w:pPr>
      <w:r>
        <w:t>прибрать рабочее место.</w:t>
      </w:r>
    </w:p>
    <w:p w14:paraId="41F0C597" w14:textId="77777777" w:rsidR="00645EED" w:rsidRPr="00645EED" w:rsidRDefault="00645EED" w:rsidP="00645EED">
      <w:pPr>
        <w:pStyle w:val="a3"/>
      </w:pPr>
    </w:p>
    <w:p w14:paraId="3B21FB9C" w14:textId="073A6AE1" w:rsidR="00F116CE" w:rsidRDefault="00F116CE" w:rsidP="00F116CE">
      <w:pPr>
        <w:pStyle w:val="1"/>
      </w:pPr>
      <w:bookmarkStart w:id="5" w:name="_Toc194696993"/>
      <w:r>
        <w:lastRenderedPageBreak/>
        <w:t>Выполнение работ по ПМ.</w:t>
      </w:r>
      <w:bookmarkEnd w:id="5"/>
      <w:r w:rsidR="00F249F8">
        <w:t>02</w:t>
      </w:r>
    </w:p>
    <w:p w14:paraId="21BE5B80" w14:textId="31EF118A" w:rsidR="00F116CE" w:rsidRDefault="00706B1C" w:rsidP="00046A82">
      <w:pPr>
        <w:pStyle w:val="2"/>
      </w:pPr>
      <w:r>
        <w:t>Анализ и разработка требований</w:t>
      </w:r>
    </w:p>
    <w:p w14:paraId="2CBC1EFF" w14:textId="77777777" w:rsidR="00706B1C" w:rsidRDefault="00706B1C" w:rsidP="00706B1C">
      <w:pPr>
        <w:pStyle w:val="a3"/>
      </w:pPr>
      <w:r w:rsidRPr="00706B1C">
        <w:t xml:space="preserve">Требуется разработать ИС для сотрудников образовательного учреждения, предназначенную для учета и управления мероприятиями внутри МБОУ СШ №82. </w:t>
      </w:r>
    </w:p>
    <w:p w14:paraId="750DB62E" w14:textId="77777777" w:rsidR="00706B1C" w:rsidRDefault="00706B1C" w:rsidP="00706B1C">
      <w:pPr>
        <w:pStyle w:val="a3"/>
      </w:pPr>
      <w:r w:rsidRPr="00706B1C">
        <w:t xml:space="preserve">Область применения разрабатываемой ИС охватывает сферу образования, автоматизацию административных процессов и организацию внеурочной деятельности. </w:t>
      </w:r>
    </w:p>
    <w:p w14:paraId="336CBEE6" w14:textId="77777777" w:rsidR="00706B1C" w:rsidRDefault="00706B1C" w:rsidP="00706B1C">
      <w:pPr>
        <w:pStyle w:val="a3"/>
      </w:pPr>
      <w:r w:rsidRPr="00706B1C">
        <w:t xml:space="preserve">Основное назначение внедрения разрабатываемой ИС состоит в упрощении и автоматизации процесса планирования мероприятий, а также управления составом организаторов. Внедрение разрабатываемого ПО позволит более эффективно распределять задачи, отслеживать нагрузку на ответственных лиц и оценивать результаты работы с помощью встроенной аналитики. </w:t>
      </w:r>
    </w:p>
    <w:p w14:paraId="3F1E3E64" w14:textId="2A12EF22" w:rsidR="00706B1C" w:rsidRPr="00706B1C" w:rsidRDefault="00706B1C" w:rsidP="00706B1C">
      <w:pPr>
        <w:pStyle w:val="a3"/>
      </w:pPr>
      <w:r w:rsidRPr="00706B1C">
        <w:t>Система предназначена для администрации и педагогов-организаторов МБОУ СШ №82.</w:t>
      </w:r>
    </w:p>
    <w:p w14:paraId="41A84020" w14:textId="204FEC30" w:rsidR="0059600B" w:rsidRDefault="0059600B" w:rsidP="00914664">
      <w:pPr>
        <w:pStyle w:val="2"/>
      </w:pPr>
      <w:r>
        <w:t>Выбор состава программных и технических средств</w:t>
      </w:r>
    </w:p>
    <w:p w14:paraId="0B124F00" w14:textId="77777777" w:rsidR="00104D3D" w:rsidRDefault="0059600B" w:rsidP="0059600B">
      <w:pPr>
        <w:pStyle w:val="a3"/>
      </w:pPr>
      <w:r w:rsidRPr="0059600B">
        <w:t xml:space="preserve">Согласно требованиям необходимо создать ИС для учета мероприятий в МБОУ СШ №82. </w:t>
      </w:r>
    </w:p>
    <w:p w14:paraId="2EEB7857" w14:textId="47726826" w:rsidR="0059600B" w:rsidRPr="0059600B" w:rsidRDefault="0059600B" w:rsidP="0059600B">
      <w:pPr>
        <w:pStyle w:val="a3"/>
      </w:pPr>
      <w:r w:rsidRPr="0059600B">
        <w:t>В качестве целевого решения для разработки клиентского приложения выбрана технология WPF</w:t>
      </w:r>
      <w:r w:rsidR="001E1C61" w:rsidRPr="001E1C61">
        <w:t xml:space="preserve">, </w:t>
      </w:r>
      <w:r w:rsidR="001E1C61">
        <w:t>которая</w:t>
      </w:r>
      <w:r w:rsidRPr="0059600B">
        <w:t xml:space="preserve"> обеспечивает высокую производительность</w:t>
      </w:r>
      <w:r w:rsidR="00104D3D" w:rsidRPr="00104D3D">
        <w:t xml:space="preserve"> </w:t>
      </w:r>
      <w:r w:rsidR="00104D3D">
        <w:t>и</w:t>
      </w:r>
      <w:r w:rsidRPr="0059600B">
        <w:t xml:space="preserve"> стабильную работу в среде ОС Windows, которая используется на рабочих местах сотрудников образовательного учреждения.</w:t>
      </w:r>
    </w:p>
    <w:p w14:paraId="1A745C80" w14:textId="05A7E7AB" w:rsidR="0059600B" w:rsidRPr="0059600B" w:rsidRDefault="0059600B" w:rsidP="0059600B">
      <w:pPr>
        <w:pStyle w:val="a3"/>
      </w:pPr>
      <w:r w:rsidRPr="0059600B">
        <w:t>Для разработки серверной части приложения выбран набор инструментов ASP.NET Core, обеспечивающий высокую пропускную способность, кроссплатформенность и встроенные механизмы безопасности.</w:t>
      </w:r>
    </w:p>
    <w:p w14:paraId="06E1CE8B" w14:textId="67E81F9F" w:rsidR="0059600B" w:rsidRDefault="0059600B" w:rsidP="006A5B07">
      <w:pPr>
        <w:pStyle w:val="a3"/>
      </w:pPr>
      <w:r w:rsidRPr="0059600B">
        <w:lastRenderedPageBreak/>
        <w:t>В качестве основного</w:t>
      </w:r>
      <w:r w:rsidR="009C52E6">
        <w:t xml:space="preserve"> </w:t>
      </w:r>
      <w:r w:rsidRPr="0059600B">
        <w:t>язык</w:t>
      </w:r>
      <w:r w:rsidR="009C52E6">
        <w:t>а</w:t>
      </w:r>
      <w:r w:rsidRPr="0059600B">
        <w:t xml:space="preserve"> программирования C#</w:t>
      </w:r>
      <w:r w:rsidR="00FC40D1">
        <w:t xml:space="preserve">, </w:t>
      </w:r>
      <w:r w:rsidR="00AE0E8B" w:rsidRPr="00AE0E8B">
        <w:t>являющ</w:t>
      </w:r>
      <w:r w:rsidR="00D02F59">
        <w:t>ийся</w:t>
      </w:r>
      <w:r w:rsidR="00AE0E8B" w:rsidRPr="00AE0E8B">
        <w:t xml:space="preserve"> профильным стандартом для выбранных технологий разработки</w:t>
      </w:r>
      <w:r w:rsidRPr="0059600B">
        <w:t>.</w:t>
      </w:r>
    </w:p>
    <w:p w14:paraId="22B0BDAA" w14:textId="2AB7241E" w:rsidR="00E1389B" w:rsidRPr="006A5B07" w:rsidRDefault="00E1389B" w:rsidP="00E1389B">
      <w:pPr>
        <w:pStyle w:val="a3"/>
        <w:rPr>
          <w:rStyle w:val="ng-star-inserted1"/>
        </w:rPr>
      </w:pPr>
      <w:r w:rsidRPr="006A5B07">
        <w:rPr>
          <w:rStyle w:val="ng-star-inserted1"/>
        </w:rPr>
        <w:t>В качестве СУБД выбрана MySQL</w:t>
      </w:r>
      <w:r w:rsidR="00752384" w:rsidRPr="00752384">
        <w:rPr>
          <w:rStyle w:val="ng-star-inserted1"/>
        </w:rPr>
        <w:t xml:space="preserve"> [3]</w:t>
      </w:r>
      <w:r w:rsidRPr="006A5B07">
        <w:rPr>
          <w:rStyle w:val="ng-star-inserted1"/>
        </w:rPr>
        <w:t>, так как данное решение обладает следующими преимуществами:</w:t>
      </w:r>
    </w:p>
    <w:p w14:paraId="7168F4CD" w14:textId="77777777" w:rsidR="00E1389B" w:rsidRDefault="00E1389B" w:rsidP="00E1389B">
      <w:pPr>
        <w:pStyle w:val="a1"/>
        <w:rPr>
          <w:rStyle w:val="ng-star-inserted1"/>
        </w:rPr>
      </w:pPr>
      <w:r>
        <w:rPr>
          <w:rStyle w:val="ng-star-inserted1"/>
        </w:rPr>
        <w:t>высокая производительность</w:t>
      </w:r>
      <w:r>
        <w:rPr>
          <w:rStyle w:val="ng-star-inserted1"/>
          <w:lang w:val="en-US"/>
        </w:rPr>
        <w:t>;</w:t>
      </w:r>
    </w:p>
    <w:p w14:paraId="628458B4" w14:textId="77777777" w:rsidR="00E1389B" w:rsidRDefault="00E1389B" w:rsidP="00E1389B">
      <w:pPr>
        <w:pStyle w:val="a1"/>
        <w:rPr>
          <w:rStyle w:val="ng-star-inserted1"/>
        </w:rPr>
      </w:pPr>
      <w:r w:rsidRPr="006A5B07">
        <w:rPr>
          <w:rStyle w:val="ng-star-inserted1"/>
        </w:rPr>
        <w:t>надежность хранения данных</w:t>
      </w:r>
      <w:r>
        <w:rPr>
          <w:rStyle w:val="ng-star-inserted1"/>
          <w:lang w:val="en-US"/>
        </w:rPr>
        <w:t>;</w:t>
      </w:r>
    </w:p>
    <w:p w14:paraId="0A4BD187" w14:textId="77777777" w:rsidR="00E1389B" w:rsidRPr="006A5B07" w:rsidRDefault="00E1389B" w:rsidP="00E1389B">
      <w:pPr>
        <w:pStyle w:val="a1"/>
      </w:pPr>
      <w:r>
        <w:rPr>
          <w:rStyle w:val="ng-star-inserted1"/>
        </w:rPr>
        <w:t>масштабируемость</w:t>
      </w:r>
      <w:r w:rsidRPr="006A5B07">
        <w:rPr>
          <w:rStyle w:val="ng-star-inserted1"/>
        </w:rPr>
        <w:t>.</w:t>
      </w:r>
    </w:p>
    <w:p w14:paraId="1FBD5116" w14:textId="6A455BCE" w:rsidR="0059600B" w:rsidRPr="0059600B" w:rsidRDefault="00E023AF" w:rsidP="0059600B">
      <w:pPr>
        <w:pStyle w:val="a3"/>
      </w:pPr>
      <w:r>
        <w:t>Дл</w:t>
      </w:r>
      <w:r w:rsidR="0059600B" w:rsidRPr="0059600B">
        <w:t xml:space="preserve">я разработки приложения </w:t>
      </w:r>
      <w:r w:rsidR="00A32C38">
        <w:t xml:space="preserve">используется </w:t>
      </w:r>
      <w:r w:rsidR="0059600B" w:rsidRPr="0059600B">
        <w:t>IDE Visual Studio 2022, обладающая следующими преимуществами:</w:t>
      </w:r>
    </w:p>
    <w:p w14:paraId="3CDC8160" w14:textId="7DF1436B" w:rsidR="0059600B" w:rsidRPr="0059600B" w:rsidRDefault="0059600B" w:rsidP="001E1C61">
      <w:pPr>
        <w:pStyle w:val="a1"/>
      </w:pPr>
      <w:r w:rsidRPr="0059600B">
        <w:t>встроенные средства отладки и тестирования кода</w:t>
      </w:r>
      <w:r w:rsidR="001E1C61" w:rsidRPr="001E1C61">
        <w:t>;</w:t>
      </w:r>
    </w:p>
    <w:p w14:paraId="725C052E" w14:textId="43325AED" w:rsidR="0059600B" w:rsidRPr="0059600B" w:rsidRDefault="0059600B" w:rsidP="001E1C61">
      <w:pPr>
        <w:pStyle w:val="a1"/>
      </w:pPr>
      <w:proofErr w:type="spellStart"/>
      <w:r w:rsidRPr="0059600B">
        <w:t>автогенерация</w:t>
      </w:r>
      <w:proofErr w:type="spellEnd"/>
      <w:r w:rsidRPr="0059600B">
        <w:t xml:space="preserve"> кода</w:t>
      </w:r>
      <w:r w:rsidR="001E1C61">
        <w:rPr>
          <w:lang w:val="en-US"/>
        </w:rPr>
        <w:t>;</w:t>
      </w:r>
    </w:p>
    <w:p w14:paraId="4F3FB696" w14:textId="3E7CDC82" w:rsidR="0059600B" w:rsidRPr="0059600B" w:rsidRDefault="0059600B" w:rsidP="001E1C61">
      <w:pPr>
        <w:pStyle w:val="a1"/>
      </w:pPr>
      <w:r w:rsidRPr="0059600B">
        <w:t>статический анализ кода</w:t>
      </w:r>
      <w:r w:rsidR="001E1C61">
        <w:rPr>
          <w:lang w:val="en-US"/>
        </w:rPr>
        <w:t>;</w:t>
      </w:r>
    </w:p>
    <w:p w14:paraId="5A4C8284" w14:textId="22295A26" w:rsidR="0059600B" w:rsidRPr="0059600B" w:rsidRDefault="0059600B" w:rsidP="001E1C61">
      <w:pPr>
        <w:pStyle w:val="a1"/>
      </w:pPr>
      <w:r w:rsidRPr="0059600B">
        <w:t>встроенные средства рефакторинга кода</w:t>
      </w:r>
      <w:r w:rsidR="001E1C61">
        <w:rPr>
          <w:lang w:val="en-US"/>
        </w:rPr>
        <w:t>;</w:t>
      </w:r>
    </w:p>
    <w:p w14:paraId="4437DC9E" w14:textId="2B96F7DD" w:rsidR="0059600B" w:rsidRPr="0059600B" w:rsidRDefault="0059600B" w:rsidP="001E1C61">
      <w:pPr>
        <w:pStyle w:val="a1"/>
      </w:pPr>
      <w:r w:rsidRPr="0059600B">
        <w:t>встроенный мониторинг системных ресурсов</w:t>
      </w:r>
      <w:r w:rsidR="001E1C61">
        <w:rPr>
          <w:lang w:val="en-US"/>
        </w:rPr>
        <w:t>;</w:t>
      </w:r>
    </w:p>
    <w:p w14:paraId="2E176AFF" w14:textId="77777777" w:rsidR="0059600B" w:rsidRPr="0059600B" w:rsidRDefault="0059600B" w:rsidP="001E1C61">
      <w:pPr>
        <w:pStyle w:val="a1"/>
      </w:pPr>
      <w:r w:rsidRPr="0059600B">
        <w:t>интеграция с системами управления версиями.</w:t>
      </w:r>
    </w:p>
    <w:p w14:paraId="53708B0F" w14:textId="77777777" w:rsidR="0059600B" w:rsidRPr="0059600B" w:rsidRDefault="0059600B" w:rsidP="0059600B">
      <w:pPr>
        <w:pStyle w:val="a3"/>
      </w:pPr>
      <w:r w:rsidRPr="0059600B">
        <w:t>К целевому устройству предъявляются следующие минимальные системные требования:</w:t>
      </w:r>
    </w:p>
    <w:p w14:paraId="3B63CF15" w14:textId="46E071F3" w:rsidR="009C65BC" w:rsidRDefault="00EF67DC" w:rsidP="001E1C61">
      <w:pPr>
        <w:pStyle w:val="a1"/>
      </w:pPr>
      <w:r>
        <w:t xml:space="preserve">ОС </w:t>
      </w:r>
      <w:r w:rsidR="0059600B" w:rsidRPr="0059600B">
        <w:t>Windows 10 или выше</w:t>
      </w:r>
      <w:r w:rsidRPr="00EF67DC">
        <w:t>;</w:t>
      </w:r>
    </w:p>
    <w:p w14:paraId="79710EA5" w14:textId="77777777" w:rsidR="009C65BC" w:rsidRPr="009C65BC" w:rsidRDefault="009C65BC" w:rsidP="001E1C61">
      <w:pPr>
        <w:pStyle w:val="a1"/>
      </w:pPr>
      <w:r w:rsidRPr="009C65BC">
        <w:t>не менее 4 ГБ оперативной памяти;</w:t>
      </w:r>
    </w:p>
    <w:p w14:paraId="5B350C0C" w14:textId="2D3BA080" w:rsidR="0059600B" w:rsidRPr="0059600B" w:rsidRDefault="009C65BC" w:rsidP="001E1C61">
      <w:pPr>
        <w:pStyle w:val="a1"/>
      </w:pPr>
      <w:r w:rsidRPr="009C65BC">
        <w:t xml:space="preserve">наличие установленной платформы .NET Desktop </w:t>
      </w:r>
      <w:proofErr w:type="spellStart"/>
      <w:r w:rsidRPr="009C65BC">
        <w:t>Runtime</w:t>
      </w:r>
      <w:proofErr w:type="spellEnd"/>
      <w:r w:rsidRPr="009C65BC">
        <w:t xml:space="preserve"> 8.0</w:t>
      </w:r>
      <w:r w:rsidR="00FC40D1">
        <w:t>.</w:t>
      </w:r>
    </w:p>
    <w:p w14:paraId="2BC8E4FC" w14:textId="3529A389" w:rsidR="00046A82" w:rsidRDefault="001E1C61" w:rsidP="007B1296">
      <w:pPr>
        <w:pStyle w:val="2"/>
      </w:pPr>
      <w:r>
        <w:t>Проектирование программного обеспечения</w:t>
      </w:r>
    </w:p>
    <w:p w14:paraId="3FB319EF" w14:textId="77777777" w:rsidR="006A5B07" w:rsidRPr="006A5B07" w:rsidRDefault="006A5B07" w:rsidP="006A5B07">
      <w:pPr>
        <w:pStyle w:val="a3"/>
      </w:pPr>
      <w:r w:rsidRPr="006A5B07">
        <w:t>Проектирование ПО является ключевым этапом в разработке программных продуктов, определяющим архитектуру системы, выбор технологий, методы и средства реализации функциональных требований и пользовательских сценариев.</w:t>
      </w:r>
    </w:p>
    <w:p w14:paraId="76EE52AE" w14:textId="7CA18CE9" w:rsidR="006A5B07" w:rsidRPr="006A5B07" w:rsidRDefault="006A5B07" w:rsidP="006A5B07">
      <w:pPr>
        <w:pStyle w:val="a3"/>
      </w:pPr>
      <w:r w:rsidRPr="006A5B07">
        <w:rPr>
          <w:rStyle w:val="ng-star-inserted1"/>
        </w:rPr>
        <w:t>В ходе работы над системой учета мероприятий решено реализовать клиент-серверную архитектуру, состоящую из</w:t>
      </w:r>
      <w:r w:rsidR="00104D3D">
        <w:rPr>
          <w:rStyle w:val="ng-star-inserted1"/>
        </w:rPr>
        <w:t xml:space="preserve"> </w:t>
      </w:r>
      <w:r w:rsidRPr="006A5B07">
        <w:rPr>
          <w:rStyle w:val="ng-star-inserted1"/>
        </w:rPr>
        <w:t>API и настольного клиента</w:t>
      </w:r>
      <w:r w:rsidR="00752384" w:rsidRPr="00752384">
        <w:rPr>
          <w:rStyle w:val="ng-star-inserted1"/>
        </w:rPr>
        <w:t xml:space="preserve"> [5]</w:t>
      </w:r>
      <w:r w:rsidRPr="006A5B07">
        <w:rPr>
          <w:rStyle w:val="ng-star-inserted1"/>
        </w:rPr>
        <w:t>.</w:t>
      </w:r>
    </w:p>
    <w:p w14:paraId="0D16311A" w14:textId="12563F94" w:rsidR="00E1389B" w:rsidRDefault="006A5B07" w:rsidP="00E1389B">
      <w:pPr>
        <w:pStyle w:val="a3"/>
      </w:pPr>
      <w:r w:rsidRPr="006A5B07">
        <w:lastRenderedPageBreak/>
        <w:t xml:space="preserve">В </w:t>
      </w:r>
      <w:r>
        <w:t>об</w:t>
      </w:r>
      <w:r w:rsidR="000C6141">
        <w:t>еих</w:t>
      </w:r>
      <w:r>
        <w:t xml:space="preserve"> частях системы </w:t>
      </w:r>
      <w:r w:rsidRPr="006A5B07">
        <w:t xml:space="preserve">реализован механизм внедрения зависимостей </w:t>
      </w:r>
      <w:r w:rsidR="00104D3D">
        <w:rPr>
          <w:lang w:val="en-US"/>
        </w:rPr>
        <w:t>Dependency</w:t>
      </w:r>
      <w:r w:rsidR="00104D3D" w:rsidRPr="00104D3D">
        <w:t xml:space="preserve"> </w:t>
      </w:r>
      <w:r w:rsidR="00104D3D">
        <w:rPr>
          <w:lang w:val="en-US"/>
        </w:rPr>
        <w:t>Injection</w:t>
      </w:r>
      <w:r w:rsidRPr="006A5B07">
        <w:t xml:space="preserve"> для эффективной организации связей между модулями. Клиентская часть спроектирована по паттерну MVVM</w:t>
      </w:r>
      <w:r w:rsidR="00752384" w:rsidRPr="00752384">
        <w:t xml:space="preserve"> [2] [4]</w:t>
      </w:r>
      <w:r w:rsidRPr="006A5B07">
        <w:t xml:space="preserve">, что </w:t>
      </w:r>
      <w:r w:rsidR="00A32C38">
        <w:t>позволяет</w:t>
      </w:r>
      <w:r w:rsidRPr="006A5B07">
        <w:t xml:space="preserve"> разграничить визуальный интерфейс и программную логику</w:t>
      </w:r>
      <w:r w:rsidR="00104D3D">
        <w:t xml:space="preserve"> для повышения</w:t>
      </w:r>
      <w:r w:rsidR="00E1389B">
        <w:t xml:space="preserve"> </w:t>
      </w:r>
      <w:r w:rsidR="00285A7F">
        <w:t>масштабируемости</w:t>
      </w:r>
      <w:r w:rsidR="00285A7F" w:rsidRPr="00285A7F">
        <w:t xml:space="preserve"> </w:t>
      </w:r>
      <w:r w:rsidR="00285A7F">
        <w:t xml:space="preserve">архитектуры, а также </w:t>
      </w:r>
      <w:r w:rsidR="00104D3D" w:rsidRPr="00104D3D">
        <w:t>упрощения сопровождения кода</w:t>
      </w:r>
      <w:r>
        <w:t xml:space="preserve">. </w:t>
      </w:r>
    </w:p>
    <w:p w14:paraId="3816CA8D" w14:textId="4B5B6A9F" w:rsidR="006A5B07" w:rsidRDefault="006A5B07" w:rsidP="00E1389B">
      <w:pPr>
        <w:pStyle w:val="a3"/>
        <w:rPr>
          <w:rStyle w:val="ng-star-inserted1"/>
        </w:rPr>
      </w:pPr>
      <w:r w:rsidRPr="006A5B07">
        <w:rPr>
          <w:rStyle w:val="ng-star-inserted1"/>
        </w:rPr>
        <w:t>Структура БД спроектирована с учетом специфики предметной области и необходимости хранения данных о мероприятиях и их организаторах. Спроектированная для СУБД MySQL физическая модель БД представлена на рисунке 1.</w:t>
      </w:r>
    </w:p>
    <w:p w14:paraId="2AD03CBA" w14:textId="093BB764" w:rsidR="00285A7F" w:rsidRDefault="00285A7F" w:rsidP="00285A7F">
      <w:pPr>
        <w:pStyle w:val="afd"/>
      </w:pPr>
      <w:r w:rsidRPr="00285A7F">
        <w:drawing>
          <wp:inline distT="0" distB="0" distL="0" distR="0" wp14:anchorId="52F73212" wp14:editId="5ECE117B">
            <wp:extent cx="4178163" cy="4117862"/>
            <wp:effectExtent l="0" t="0" r="0" b="0"/>
            <wp:docPr id="1752159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590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5503" cy="412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7BC4" w14:textId="3269CE7E" w:rsidR="001518E3" w:rsidRPr="001518E3" w:rsidRDefault="00285A7F" w:rsidP="001518E3">
      <w:pPr>
        <w:pStyle w:val="afe"/>
      </w:pPr>
      <w:r>
        <w:t>Рисунок 1 – «</w:t>
      </w:r>
      <w:r w:rsidR="001518E3">
        <w:rPr>
          <w:lang w:val="en-US"/>
        </w:rPr>
        <w:t>MySQL</w:t>
      </w:r>
      <w:r w:rsidR="001518E3" w:rsidRPr="001518E3">
        <w:t xml:space="preserve"> </w:t>
      </w:r>
      <w:r w:rsidR="001518E3">
        <w:rPr>
          <w:lang w:val="en-US"/>
        </w:rPr>
        <w:t>Workbench</w:t>
      </w:r>
      <w:r>
        <w:t>»</w:t>
      </w:r>
      <w:r w:rsidR="001518E3">
        <w:t>. Физическая модель БД</w:t>
      </w:r>
    </w:p>
    <w:p w14:paraId="0E44DF12" w14:textId="01773AA9" w:rsidR="001518E3" w:rsidRPr="007A0B74" w:rsidRDefault="001518E3" w:rsidP="007A0B74">
      <w:pPr>
        <w:pStyle w:val="a3"/>
        <w:rPr>
          <w:rStyle w:val="ng-star-inserted1"/>
        </w:rPr>
      </w:pPr>
      <w:r w:rsidRPr="007A0B74">
        <w:rPr>
          <w:rStyle w:val="ng-star-inserted1"/>
        </w:rPr>
        <w:t>Одной из</w:t>
      </w:r>
      <w:r w:rsidR="006A5B07" w:rsidRPr="007A0B74">
        <w:rPr>
          <w:rStyle w:val="ng-star-inserted1"/>
        </w:rPr>
        <w:t xml:space="preserve"> задач проектирования </w:t>
      </w:r>
      <w:r w:rsidR="00A32C38">
        <w:rPr>
          <w:rStyle w:val="ng-star-inserted1"/>
        </w:rPr>
        <w:t>является</w:t>
      </w:r>
      <w:r w:rsidR="006A5B07" w:rsidRPr="007A0B74">
        <w:rPr>
          <w:rStyle w:val="ng-star-inserted1"/>
        </w:rPr>
        <w:t xml:space="preserve"> реализация интерфейса с простой и понятной навигацией.</w:t>
      </w:r>
      <w:r w:rsidRPr="007A0B74">
        <w:rPr>
          <w:rStyle w:val="ng-star-inserted1"/>
        </w:rPr>
        <w:t xml:space="preserve"> В рамках проектирования пользовательского интерфейса в сервисе draw.io был создан каркас </w:t>
      </w:r>
      <w:proofErr w:type="spellStart"/>
      <w:r w:rsidRPr="007A0B74">
        <w:rPr>
          <w:rStyle w:val="ng-star-inserted1"/>
        </w:rPr>
        <w:t>wireframe</w:t>
      </w:r>
      <w:proofErr w:type="spellEnd"/>
      <w:r w:rsidRPr="007A0B74">
        <w:rPr>
          <w:rStyle w:val="ng-star-inserted1"/>
        </w:rPr>
        <w:t xml:space="preserve"> приложения. На </w:t>
      </w:r>
      <w:r w:rsidRPr="007A0B74">
        <w:rPr>
          <w:rStyle w:val="ng-star-inserted1"/>
        </w:rPr>
        <w:lastRenderedPageBreak/>
        <w:t xml:space="preserve">рисунке 2 представлена схема взаимодействия </w:t>
      </w:r>
      <w:r w:rsidR="00245045" w:rsidRPr="007A0B74">
        <w:rPr>
          <w:rStyle w:val="ng-star-inserted1"/>
        </w:rPr>
        <w:t>с</w:t>
      </w:r>
      <w:r w:rsidR="00A32C38">
        <w:rPr>
          <w:rStyle w:val="ng-star-inserted1"/>
        </w:rPr>
        <w:t>о страницей мероприятий</w:t>
      </w:r>
      <w:r w:rsidRPr="007A0B74">
        <w:rPr>
          <w:rStyle w:val="ng-star-inserted1"/>
        </w:rPr>
        <w:t>.</w:t>
      </w:r>
      <w:r w:rsidR="007A0B74" w:rsidRPr="007A0B74">
        <w:rPr>
          <w:rStyle w:val="ng-star-inserted1"/>
        </w:rPr>
        <w:t xml:space="preserve"> </w:t>
      </w:r>
      <w:r w:rsidR="007A0B74" w:rsidRPr="007A0B74">
        <w:t xml:space="preserve">На </w:t>
      </w:r>
      <w:r w:rsidR="00A32C38">
        <w:t>странице</w:t>
      </w:r>
      <w:r w:rsidR="007A0B74" w:rsidRPr="007A0B74">
        <w:t xml:space="preserve"> присутствуют область со списком мероприятий, поля фильтрации и поиска, форма редактирования выбранного мероприятия, поля для ввода названия, даты и времени, статуса и описания мероприятия, блок выбора ответственных организаторов, а также кнопки создания, удаления</w:t>
      </w:r>
      <w:r w:rsidR="007A0B74">
        <w:t xml:space="preserve"> мероприятий</w:t>
      </w:r>
      <w:r w:rsidR="007A0B74" w:rsidRPr="007A0B74">
        <w:t xml:space="preserve"> и сохранения изменений.</w:t>
      </w:r>
    </w:p>
    <w:p w14:paraId="1BD62580" w14:textId="535D91A2" w:rsidR="00245045" w:rsidRDefault="007A0B74" w:rsidP="007A0B74">
      <w:pPr>
        <w:pStyle w:val="afd"/>
      </w:pPr>
      <w:r w:rsidRPr="007A0B74">
        <w:drawing>
          <wp:inline distT="0" distB="0" distL="0" distR="0" wp14:anchorId="47A8DD20" wp14:editId="2D483499">
            <wp:extent cx="5939790" cy="5408930"/>
            <wp:effectExtent l="0" t="0" r="3810" b="1270"/>
            <wp:docPr id="1633364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642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40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F6076" w14:textId="03ED5B5E" w:rsidR="007A0B74" w:rsidRPr="00A11CE0" w:rsidRDefault="007A0B74" w:rsidP="007A0B74">
      <w:pPr>
        <w:pStyle w:val="afe"/>
      </w:pPr>
      <w:r>
        <w:t xml:space="preserve">Рисунок 2 – </w:t>
      </w:r>
      <w:r w:rsidRPr="007A0B74">
        <w:t xml:space="preserve">«draw.io». </w:t>
      </w:r>
      <w:proofErr w:type="spellStart"/>
      <w:r w:rsidRPr="007A0B74">
        <w:t>Wireframe</w:t>
      </w:r>
      <w:proofErr w:type="spellEnd"/>
      <w:r w:rsidRPr="007A0B74">
        <w:t xml:space="preserve"> </w:t>
      </w:r>
      <w:r w:rsidR="00A11CE0">
        <w:t>страницы мероприятий</w:t>
      </w:r>
    </w:p>
    <w:p w14:paraId="1DFE597E" w14:textId="30D11D5B" w:rsidR="006A5B07" w:rsidRDefault="00A32C38" w:rsidP="00A32C38">
      <w:pPr>
        <w:pStyle w:val="a3"/>
      </w:pPr>
      <w:r w:rsidRPr="00A32C38">
        <w:t>Таким образом, выбранные архитектурные решения и технологический стек позволяют создать надежную и удобную в эксплуатации систему</w:t>
      </w:r>
      <w:r>
        <w:t>.</w:t>
      </w:r>
    </w:p>
    <w:p w14:paraId="725708E8" w14:textId="0E0781A5" w:rsidR="00A32C38" w:rsidRDefault="00A32C38" w:rsidP="00A32C38">
      <w:pPr>
        <w:pStyle w:val="2"/>
      </w:pPr>
      <w:r>
        <w:lastRenderedPageBreak/>
        <w:t>Разработка и интеграция программных мод</w:t>
      </w:r>
      <w:r w:rsidR="00E023AF">
        <w:t>у</w:t>
      </w:r>
      <w:r>
        <w:t>лей</w:t>
      </w:r>
    </w:p>
    <w:p w14:paraId="1450D12A" w14:textId="77777777" w:rsidR="003D18B5" w:rsidRDefault="003D18B5" w:rsidP="003D18B5">
      <w:pPr>
        <w:pStyle w:val="a3"/>
        <w:rPr>
          <w:rStyle w:val="ng-star-inserted1"/>
        </w:rPr>
      </w:pPr>
      <w:r>
        <w:rPr>
          <w:rStyle w:val="ng-star-inserted1"/>
        </w:rPr>
        <w:t>В ходе прохождения производственной практики разработана система учета мероприятий на языке программирования C# в IDE Visual Studio 2022.</w:t>
      </w:r>
    </w:p>
    <w:p w14:paraId="20889197" w14:textId="0551204D" w:rsidR="003D18B5" w:rsidRDefault="003D18B5" w:rsidP="003D18B5">
      <w:pPr>
        <w:pStyle w:val="a3"/>
        <w:rPr>
          <w:sz w:val="24"/>
        </w:rPr>
      </w:pPr>
      <w:r>
        <w:rPr>
          <w:rStyle w:val="ng-star-inserted1"/>
        </w:rPr>
        <w:t>Для разработки и интеграции модулей использовались следующие технологии, библиотеки и пакеты:</w:t>
      </w:r>
    </w:p>
    <w:p w14:paraId="32462154" w14:textId="277232C9" w:rsidR="003D18B5" w:rsidRPr="003D18B5" w:rsidRDefault="003D18B5" w:rsidP="003D18B5">
      <w:pPr>
        <w:pStyle w:val="a1"/>
      </w:pPr>
      <w:r w:rsidRPr="003D18B5">
        <w:rPr>
          <w:rStyle w:val="ng-star-inserted1"/>
        </w:rPr>
        <w:t>«</w:t>
      </w:r>
      <w:proofErr w:type="spellStart"/>
      <w:r w:rsidRPr="003D18B5">
        <w:rPr>
          <w:rStyle w:val="ng-star-inserted1"/>
        </w:rPr>
        <w:t>CommunityToolkit.Mvvm</w:t>
      </w:r>
      <w:proofErr w:type="spellEnd"/>
      <w:r w:rsidRPr="003D18B5">
        <w:rPr>
          <w:rStyle w:val="ng-star-inserted1"/>
        </w:rPr>
        <w:t>» –</w:t>
      </w:r>
      <w:r>
        <w:rPr>
          <w:rStyle w:val="ng-star-inserted1"/>
        </w:rPr>
        <w:t xml:space="preserve"> </w:t>
      </w:r>
      <w:r w:rsidRPr="003D18B5">
        <w:rPr>
          <w:rStyle w:val="ng-star-inserted1"/>
        </w:rPr>
        <w:t>набор инструментов для реализации паттерна MVVM в WPF-приложении, упрощающий работу с командами и уведомлениями об изменении свойств;</w:t>
      </w:r>
    </w:p>
    <w:p w14:paraId="47795454" w14:textId="6EA6352E" w:rsidR="003D18B5" w:rsidRPr="003D18B5" w:rsidRDefault="003D18B5" w:rsidP="003D18B5">
      <w:pPr>
        <w:pStyle w:val="a1"/>
      </w:pPr>
      <w:r w:rsidRPr="003D18B5">
        <w:rPr>
          <w:rStyle w:val="ng-star-inserted1"/>
        </w:rPr>
        <w:t>«</w:t>
      </w:r>
      <w:proofErr w:type="spellStart"/>
      <w:r w:rsidRPr="003D18B5">
        <w:rPr>
          <w:rStyle w:val="ng-star-inserted1"/>
        </w:rPr>
        <w:t>Microsoft.Extensions.DependencyInjection</w:t>
      </w:r>
      <w:proofErr w:type="spellEnd"/>
      <w:r w:rsidRPr="003D18B5">
        <w:rPr>
          <w:rStyle w:val="ng-star-inserted1"/>
        </w:rPr>
        <w:t>» – пакет для реализации механизма внедрения зависимостей;</w:t>
      </w:r>
    </w:p>
    <w:p w14:paraId="14A4F8EE" w14:textId="631F979C" w:rsidR="003D18B5" w:rsidRPr="003D18B5" w:rsidRDefault="003D18B5" w:rsidP="003D18B5">
      <w:pPr>
        <w:pStyle w:val="a1"/>
      </w:pPr>
      <w:r w:rsidRPr="003D18B5">
        <w:rPr>
          <w:rStyle w:val="ng-star-inserted1"/>
        </w:rPr>
        <w:t>«</w:t>
      </w:r>
      <w:proofErr w:type="spellStart"/>
      <w:r w:rsidRPr="003D18B5">
        <w:rPr>
          <w:rStyle w:val="ng-star-inserted1"/>
        </w:rPr>
        <w:t>Pomelo.EntityFrameworkCore.MySql</w:t>
      </w:r>
      <w:proofErr w:type="spellEnd"/>
      <w:r w:rsidRPr="003D18B5">
        <w:rPr>
          <w:rStyle w:val="ng-star-inserted1"/>
        </w:rPr>
        <w:t xml:space="preserve">» – провайдер базы данных, обеспечивающий взаимодействие </w:t>
      </w:r>
      <w:proofErr w:type="spellStart"/>
      <w:r w:rsidRPr="003D18B5">
        <w:rPr>
          <w:rStyle w:val="ng-star-inserted1"/>
        </w:rPr>
        <w:t>Entity</w:t>
      </w:r>
      <w:proofErr w:type="spellEnd"/>
      <w:r w:rsidRPr="003D18B5">
        <w:rPr>
          <w:rStyle w:val="ng-star-inserted1"/>
        </w:rPr>
        <w:t xml:space="preserve"> Framework Core с СУБД MySQL;</w:t>
      </w:r>
    </w:p>
    <w:p w14:paraId="17EE70D8" w14:textId="732DBDC0" w:rsidR="003D18B5" w:rsidRPr="003D18B5" w:rsidRDefault="003D18B5" w:rsidP="003D18B5">
      <w:pPr>
        <w:pStyle w:val="a1"/>
      </w:pPr>
      <w:r w:rsidRPr="003D18B5">
        <w:rPr>
          <w:rStyle w:val="ng-star-inserted1"/>
        </w:rPr>
        <w:t>«</w:t>
      </w:r>
      <w:proofErr w:type="spellStart"/>
      <w:r w:rsidRPr="003D18B5">
        <w:rPr>
          <w:rStyle w:val="ng-star-inserted1"/>
        </w:rPr>
        <w:t>Microsoft.AspNetCore.Authentication.JwtBearer</w:t>
      </w:r>
      <w:proofErr w:type="spellEnd"/>
      <w:r w:rsidRPr="003D18B5">
        <w:rPr>
          <w:rStyle w:val="ng-star-inserted1"/>
        </w:rPr>
        <w:t>» – пакет для реализации авторизации на основе JWT-токенов, обеспечивающий безопасный доступ к методам API и защищенное взаимодействие между клиентом и сервером;</w:t>
      </w:r>
    </w:p>
    <w:p w14:paraId="316BD2A8" w14:textId="4CAD7DB5" w:rsidR="003D18B5" w:rsidRPr="003D18B5" w:rsidRDefault="003D18B5" w:rsidP="003D18B5">
      <w:pPr>
        <w:pStyle w:val="a1"/>
      </w:pPr>
      <w:r w:rsidRPr="003D18B5">
        <w:rPr>
          <w:rStyle w:val="ng-star-inserted1"/>
        </w:rPr>
        <w:t>«</w:t>
      </w:r>
      <w:proofErr w:type="spellStart"/>
      <w:r w:rsidRPr="003D18B5">
        <w:rPr>
          <w:rStyle w:val="ng-star-inserted1"/>
        </w:rPr>
        <w:t>Microsoft.Extensions.Identity.Core</w:t>
      </w:r>
      <w:proofErr w:type="spellEnd"/>
      <w:r w:rsidRPr="003D18B5">
        <w:rPr>
          <w:rStyle w:val="ng-star-inserted1"/>
        </w:rPr>
        <w:t>» – библиотека для управления сущностями пользователей и обеспечения базовой логики аутентификации;</w:t>
      </w:r>
    </w:p>
    <w:p w14:paraId="6A17F4D5" w14:textId="5AC9878C" w:rsidR="00A32C38" w:rsidRDefault="003D18B5" w:rsidP="00A10C13">
      <w:pPr>
        <w:pStyle w:val="a1"/>
        <w:rPr>
          <w:rStyle w:val="ng-star-inserted1"/>
        </w:rPr>
      </w:pPr>
      <w:r w:rsidRPr="003D18B5">
        <w:rPr>
          <w:rStyle w:val="ng-star-inserted1"/>
        </w:rPr>
        <w:t>«</w:t>
      </w:r>
      <w:proofErr w:type="spellStart"/>
      <w:r w:rsidRPr="003D18B5">
        <w:rPr>
          <w:rStyle w:val="ng-star-inserted1"/>
        </w:rPr>
        <w:t>Microsoft.EntityFrameworkCore.Tools</w:t>
      </w:r>
      <w:proofErr w:type="spellEnd"/>
      <w:r w:rsidRPr="003D18B5">
        <w:rPr>
          <w:rStyle w:val="ng-star-inserted1"/>
        </w:rPr>
        <w:t xml:space="preserve">» – инструмент для работы с </w:t>
      </w:r>
      <w:proofErr w:type="spellStart"/>
      <w:r w:rsidRPr="003D18B5">
        <w:rPr>
          <w:rStyle w:val="ng-star-inserted1"/>
        </w:rPr>
        <w:t>Entity</w:t>
      </w:r>
      <w:proofErr w:type="spellEnd"/>
      <w:r w:rsidRPr="003D18B5">
        <w:rPr>
          <w:rStyle w:val="ng-star-inserted1"/>
        </w:rPr>
        <w:t xml:space="preserve"> Framework Core, позволяющи</w:t>
      </w:r>
      <w:r w:rsidR="001213AC">
        <w:rPr>
          <w:rStyle w:val="ng-star-inserted1"/>
        </w:rPr>
        <w:t>й</w:t>
      </w:r>
      <w:r w:rsidRPr="003D18B5">
        <w:rPr>
          <w:rStyle w:val="ng-star-inserted1"/>
        </w:rPr>
        <w:t xml:space="preserve"> выполнять миграции и управлять структурой базы данных.</w:t>
      </w:r>
    </w:p>
    <w:p w14:paraId="0C400BD0" w14:textId="65193D3A" w:rsidR="00A10C13" w:rsidRDefault="00A10C13" w:rsidP="00A10C13">
      <w:pPr>
        <w:pStyle w:val="2"/>
      </w:pPr>
      <w:r w:rsidRPr="00A10C13">
        <w:t>Описание работы с системой контроля версий и проверка соотве</w:t>
      </w:r>
      <w:r>
        <w:t>т</w:t>
      </w:r>
      <w:r w:rsidRPr="00A10C13">
        <w:t>с</w:t>
      </w:r>
      <w:r>
        <w:t>т</w:t>
      </w:r>
      <w:r w:rsidRPr="00A10C13">
        <w:t>вия стандартам кодирования</w:t>
      </w:r>
    </w:p>
    <w:p w14:paraId="0B75A5AC" w14:textId="1AF5CA4C" w:rsidR="00040D7E" w:rsidRPr="00040D7E" w:rsidRDefault="00040D7E" w:rsidP="00040D7E">
      <w:pPr>
        <w:pStyle w:val="a3"/>
      </w:pPr>
      <w:r w:rsidRPr="00040D7E">
        <w:t xml:space="preserve">В процессе разработки программного обеспечения использовалась распределенная система контроля версий </w:t>
      </w:r>
      <w:proofErr w:type="spellStart"/>
      <w:r w:rsidRPr="00040D7E">
        <w:t>Git</w:t>
      </w:r>
      <w:proofErr w:type="spellEnd"/>
      <w:r w:rsidRPr="00040D7E">
        <w:t xml:space="preserve">. В качестве модели ветвления проекта была выбрана модель </w:t>
      </w:r>
      <w:r>
        <w:t>«</w:t>
      </w:r>
      <w:proofErr w:type="spellStart"/>
      <w:r w:rsidRPr="00040D7E">
        <w:t>Git</w:t>
      </w:r>
      <w:proofErr w:type="spellEnd"/>
      <w:r w:rsidRPr="00040D7E">
        <w:t xml:space="preserve"> </w:t>
      </w:r>
      <w:proofErr w:type="spellStart"/>
      <w:r w:rsidRPr="00040D7E">
        <w:t>Flow</w:t>
      </w:r>
      <w:proofErr w:type="spellEnd"/>
      <w:r>
        <w:t>»</w:t>
      </w:r>
      <w:r w:rsidRPr="00040D7E">
        <w:t xml:space="preserve">, предполагающая использование двух основных веток и функциональных веток. </w:t>
      </w:r>
    </w:p>
    <w:p w14:paraId="0FE82326" w14:textId="2C2B3C89" w:rsidR="00A10C13" w:rsidRDefault="00040D7E" w:rsidP="00040D7E">
      <w:pPr>
        <w:pStyle w:val="a3"/>
      </w:pPr>
      <w:r w:rsidRPr="00040D7E">
        <w:lastRenderedPageBreak/>
        <w:t xml:space="preserve">Для работы с </w:t>
      </w:r>
      <w:proofErr w:type="spellStart"/>
      <w:r w:rsidRPr="00040D7E">
        <w:t>Git</w:t>
      </w:r>
      <w:proofErr w:type="spellEnd"/>
      <w:r w:rsidRPr="00040D7E">
        <w:t xml:space="preserve"> использовались приложение </w:t>
      </w:r>
      <w:proofErr w:type="spellStart"/>
      <w:r w:rsidRPr="00040D7E">
        <w:t>Git</w:t>
      </w:r>
      <w:proofErr w:type="spellEnd"/>
      <w:r w:rsidRPr="00040D7E">
        <w:t xml:space="preserve"> </w:t>
      </w:r>
      <w:proofErr w:type="spellStart"/>
      <w:r w:rsidRPr="00040D7E">
        <w:t>Bash</w:t>
      </w:r>
      <w:proofErr w:type="spellEnd"/>
      <w:r w:rsidRPr="00040D7E">
        <w:t xml:space="preserve"> для Windows x64 и встроенный модуль системы контроля версий в Visual Studio. Для управления удаленными репозиториями </w:t>
      </w:r>
      <w:proofErr w:type="spellStart"/>
      <w:r w:rsidRPr="00040D7E">
        <w:t>Git</w:t>
      </w:r>
      <w:proofErr w:type="spellEnd"/>
      <w:r w:rsidRPr="00040D7E">
        <w:t xml:space="preserve"> использовался веб-сервис </w:t>
      </w:r>
      <w:proofErr w:type="spellStart"/>
      <w:r w:rsidRPr="00040D7E">
        <w:t>GitHub</w:t>
      </w:r>
      <w:proofErr w:type="spellEnd"/>
      <w:r w:rsidRPr="00040D7E">
        <w:t xml:space="preserve">. Фрагмент графа коммитов в репозитории представлен на рисунке </w:t>
      </w:r>
      <w:r w:rsidR="0040455F">
        <w:t>3</w:t>
      </w:r>
      <w:r w:rsidRPr="00040D7E">
        <w:t>.</w:t>
      </w:r>
    </w:p>
    <w:p w14:paraId="5F889972" w14:textId="64310DCF" w:rsidR="00040D7E" w:rsidRDefault="0040455F" w:rsidP="0040455F">
      <w:pPr>
        <w:pStyle w:val="afd"/>
      </w:pPr>
      <w:r w:rsidRPr="0040455F">
        <w:drawing>
          <wp:inline distT="0" distB="0" distL="0" distR="0" wp14:anchorId="48EBA12E" wp14:editId="12933988">
            <wp:extent cx="5391902" cy="2848373"/>
            <wp:effectExtent l="0" t="0" r="0" b="9525"/>
            <wp:docPr id="884455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552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C323E" w14:textId="5B330C16" w:rsidR="0040455F" w:rsidRPr="0040455F" w:rsidRDefault="0040455F" w:rsidP="0040455F">
      <w:pPr>
        <w:pStyle w:val="afe"/>
      </w:pPr>
      <w:r w:rsidRPr="0040455F">
        <w:t>Рисунок 3 – Фрагмент графа коммитов в репозитории</w:t>
      </w:r>
    </w:p>
    <w:p w14:paraId="6DF5E86C" w14:textId="4C58B90B" w:rsidR="00A10C13" w:rsidRDefault="00A10C13" w:rsidP="00040D7E">
      <w:pPr>
        <w:pStyle w:val="a3"/>
      </w:pPr>
      <w:r w:rsidRPr="00040D7E">
        <w:t>В ходе производственной практики код и его структура разработаны в соответствии с соглашением о написании кода на языке программирования C#. При разработке соблюдены правила именования пространств имен, классов, методов, свойств и форматирования кода.</w:t>
      </w:r>
    </w:p>
    <w:p w14:paraId="6EB90CA6" w14:textId="3A8D58ED" w:rsidR="0040455F" w:rsidRDefault="0040455F" w:rsidP="0040455F">
      <w:pPr>
        <w:pStyle w:val="2"/>
      </w:pPr>
      <w:r>
        <w:t>Отладка и тестирование программных модулей</w:t>
      </w:r>
    </w:p>
    <w:p w14:paraId="53B9093E" w14:textId="46D49357" w:rsidR="007E5B55" w:rsidRDefault="007E5B55" w:rsidP="007E5B55">
      <w:pPr>
        <w:pStyle w:val="a3"/>
        <w:rPr>
          <w:lang w:val="en-US"/>
        </w:rPr>
      </w:pPr>
      <w:r w:rsidRPr="00637332">
        <w:t xml:space="preserve">В процессе работы над проектом использованы различные средства отладки, предоставляемые средой разработки Visual Studio 2022, включая пошаговое выполнение, просмотр текущих значений переменных и </w:t>
      </w:r>
      <w:r>
        <w:t xml:space="preserve">другие инструменты. Для проверки корректности инициализации модели представления </w:t>
      </w:r>
      <w:proofErr w:type="spellStart"/>
      <w:r>
        <w:rPr>
          <w:lang w:val="en-US"/>
        </w:rPr>
        <w:t>LoginViewModel</w:t>
      </w:r>
      <w:proofErr w:type="spellEnd"/>
      <w:r>
        <w:t xml:space="preserve"> и успешной передачи необходимых сервисов </w:t>
      </w:r>
      <w:r>
        <w:lastRenderedPageBreak/>
        <w:t xml:space="preserve">в объект с помощью механизма внедрения зависимостей установлена точка останова в конструкторе модели представления. Описанная точка останова представлена на рисунке </w:t>
      </w:r>
      <w:r w:rsidR="004510C0">
        <w:rPr>
          <w:lang w:val="en-US"/>
        </w:rPr>
        <w:t>4</w:t>
      </w:r>
      <w:r>
        <w:t>.</w:t>
      </w:r>
    </w:p>
    <w:p w14:paraId="036F8291" w14:textId="72DE4DF4" w:rsidR="004510C0" w:rsidRDefault="004510C0" w:rsidP="004510C0">
      <w:pPr>
        <w:pStyle w:val="afd"/>
        <w:rPr>
          <w:lang w:val="en-US"/>
        </w:rPr>
      </w:pPr>
      <w:r>
        <w:drawing>
          <wp:inline distT="0" distB="0" distL="0" distR="0" wp14:anchorId="55617A68" wp14:editId="33C86474">
            <wp:extent cx="5939790" cy="2113280"/>
            <wp:effectExtent l="0" t="0" r="3810" b="1270"/>
            <wp:docPr id="189169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93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C2304" w14:textId="3B700F0A" w:rsidR="004510C0" w:rsidRDefault="004510C0" w:rsidP="004510C0">
      <w:pPr>
        <w:pStyle w:val="afe"/>
      </w:pPr>
      <w:r w:rsidRPr="004510C0">
        <w:fldChar w:fldCharType="begin"/>
      </w:r>
      <w:r w:rsidRPr="004510C0">
        <w:instrText xml:space="preserve"> SEQ </w:instrText>
      </w:r>
      <w:r w:rsidRPr="004510C0">
        <w:rPr>
          <w:lang w:val="en-US"/>
        </w:rPr>
        <w:instrText>Image</w:instrText>
      </w:r>
      <w:r w:rsidRPr="004510C0">
        <w:instrText xml:space="preserve"> \# "Рисунок #" </w:instrText>
      </w:r>
      <w:r w:rsidRPr="004510C0">
        <w:fldChar w:fldCharType="separate"/>
      </w:r>
      <w:r w:rsidRPr="004510C0">
        <w:t xml:space="preserve">Рисунок </w:t>
      </w:r>
      <w:r w:rsidRPr="004510C0">
        <w:rPr>
          <w:lang w:val="en-US"/>
        </w:rPr>
        <w:fldChar w:fldCharType="end"/>
      </w:r>
      <w:r w:rsidRPr="008729BF">
        <w:t>4</w:t>
      </w:r>
      <w:r w:rsidRPr="004510C0">
        <w:t xml:space="preserve"> – </w:t>
      </w:r>
      <w:r>
        <w:t>«</w:t>
      </w:r>
      <w:proofErr w:type="spellStart"/>
      <w:r w:rsidRPr="004510C0">
        <w:rPr>
          <w:lang w:val="en-US"/>
        </w:rPr>
        <w:t>VisualStudio</w:t>
      </w:r>
      <w:proofErr w:type="spellEnd"/>
      <w:r w:rsidRPr="004510C0">
        <w:t xml:space="preserve"> 2022</w:t>
      </w:r>
      <w:r>
        <w:t>»</w:t>
      </w:r>
      <w:r w:rsidRPr="004510C0">
        <w:t>. Вид фрагмента кода с точкой останова</w:t>
      </w:r>
    </w:p>
    <w:p w14:paraId="309BDF9A" w14:textId="79B012F7" w:rsidR="008729BF" w:rsidRDefault="008729BF" w:rsidP="008729BF">
      <w:pPr>
        <w:pStyle w:val="a3"/>
      </w:pPr>
      <w:r>
        <w:t>При тестировании</w:t>
      </w:r>
      <w:r w:rsidR="00752384" w:rsidRPr="00752384">
        <w:t xml:space="preserve"> [1]</w:t>
      </w:r>
      <w:r>
        <w:t xml:space="preserve"> разрабатываемой программы использован метод «черного ящика» для проверки корректности работы страницы </w:t>
      </w:r>
      <w:r w:rsidR="002F6823">
        <w:t>организаторов</w:t>
      </w:r>
      <w:r>
        <w:t xml:space="preserve">. </w:t>
      </w:r>
      <w:r w:rsidRPr="00B05705">
        <w:t xml:space="preserve">В ходе тестирования проверена корректность обработки пользовательского ввода, реакции интерфейса на различные сценарии использования. </w:t>
      </w:r>
      <w:r>
        <w:t>Результаты этого тестирования представлены в таблиц</w:t>
      </w:r>
      <w:r w:rsidR="002F6823">
        <w:t>е 1</w:t>
      </w:r>
      <w:r>
        <w:t>.</w:t>
      </w:r>
    </w:p>
    <w:p w14:paraId="553632EF" w14:textId="2E74254F" w:rsidR="00C50EEC" w:rsidRPr="00C50EEC" w:rsidRDefault="002F6823" w:rsidP="002F6823">
      <w:pPr>
        <w:pStyle w:val="aff2"/>
      </w:pPr>
      <w:r w:rsidRPr="001B17C1">
        <w:rPr>
          <w:spacing w:val="40"/>
        </w:rPr>
        <w:t>Таблиц</w:t>
      </w:r>
      <w:r>
        <w:rPr>
          <w:spacing w:val="40"/>
        </w:rPr>
        <w:t>а</w:t>
      </w:r>
      <w:r w:rsidR="00C9277D">
        <w:rPr>
          <w:spacing w:val="40"/>
        </w:rPr>
        <w:t xml:space="preserve"> </w:t>
      </w:r>
      <w:r>
        <w:rPr>
          <w:spacing w:val="40"/>
        </w:rPr>
        <w:t xml:space="preserve">1 – </w:t>
      </w:r>
      <w:r>
        <w:t>Набор тестов страницы организаторов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13"/>
        <w:gridCol w:w="3113"/>
        <w:gridCol w:w="3113"/>
      </w:tblGrid>
      <w:tr w:rsidR="00C50EEC" w:rsidRPr="001B17C1" w14:paraId="07BF0B69" w14:textId="77777777" w:rsidTr="00E40671">
        <w:trPr>
          <w:trHeight w:val="454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8C4487" w14:textId="77777777" w:rsidR="00C50EEC" w:rsidRPr="001B17C1" w:rsidRDefault="00C50EEC" w:rsidP="00E406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Действие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282DBE8B" w14:textId="77777777" w:rsidR="00C50EEC" w:rsidRPr="001B17C1" w:rsidRDefault="00C50EEC" w:rsidP="00E406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F3A99E" w14:textId="77777777" w:rsidR="00C50EEC" w:rsidRPr="001B17C1" w:rsidRDefault="00C50EEC" w:rsidP="00E406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Полученный результат</w:t>
            </w:r>
          </w:p>
        </w:tc>
      </w:tr>
      <w:tr w:rsidR="00C7547A" w:rsidRPr="00A94868" w14:paraId="6B0A0134" w14:textId="77777777" w:rsidTr="002F6823">
        <w:trPr>
          <w:trHeight w:val="454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57C1B" w14:textId="36065C61" w:rsidR="00C7547A" w:rsidRPr="001B17C1" w:rsidRDefault="00C7547A" w:rsidP="00C7547A">
            <w:pPr>
              <w:jc w:val="left"/>
            </w:pPr>
            <w:r>
              <w:t>Открытие страницы организаторов</w:t>
            </w:r>
          </w:p>
        </w:tc>
        <w:tc>
          <w:tcPr>
            <w:tcW w:w="31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70429" w14:textId="4320E0A6" w:rsidR="00C7547A" w:rsidRPr="002E6003" w:rsidRDefault="00C7547A" w:rsidP="00C7547A">
            <w:pPr>
              <w:jc w:val="left"/>
            </w:pPr>
            <w:r>
              <w:t>В таблице отображаются все организаторы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073F0A" w14:textId="2AA159FA" w:rsidR="00C7547A" w:rsidRPr="00A94868" w:rsidRDefault="00C7547A" w:rsidP="00C7547A">
            <w:pPr>
              <w:jc w:val="left"/>
            </w:pPr>
            <w:r>
              <w:t>Совпадает с ожидаемым</w:t>
            </w:r>
          </w:p>
        </w:tc>
      </w:tr>
      <w:tr w:rsidR="0060142D" w:rsidRPr="00A94868" w14:paraId="091EC3EA" w14:textId="77777777" w:rsidTr="002F6823">
        <w:trPr>
          <w:trHeight w:val="454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9DD05ED" w14:textId="07E53A64" w:rsidR="0060142D" w:rsidRPr="001B17C1" w:rsidRDefault="0060142D" w:rsidP="0060142D">
            <w:pPr>
              <w:jc w:val="left"/>
            </w:pPr>
            <w:r>
              <w:t>Ввод фамилии существующего организатора «Иванова» в поле поиска</w:t>
            </w:r>
          </w:p>
        </w:tc>
        <w:tc>
          <w:tcPr>
            <w:tcW w:w="3113" w:type="dxa"/>
            <w:tcBorders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F39445E" w14:textId="43713F7C" w:rsidR="0060142D" w:rsidRDefault="0060142D" w:rsidP="0060142D">
            <w:pPr>
              <w:jc w:val="left"/>
            </w:pPr>
            <w:r>
              <w:t>В таблице отображается организатор с фамилией «Иванова»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30099F2" w14:textId="2FE84850" w:rsidR="0060142D" w:rsidRPr="00A94868" w:rsidRDefault="0060142D" w:rsidP="0060142D">
            <w:pPr>
              <w:jc w:val="left"/>
            </w:pPr>
            <w:r>
              <w:t>Совпадает с ожидаемым</w:t>
            </w:r>
          </w:p>
        </w:tc>
      </w:tr>
    </w:tbl>
    <w:p w14:paraId="014F407E" w14:textId="79157A05" w:rsidR="002F6823" w:rsidRPr="002F6823" w:rsidRDefault="002F6823" w:rsidP="002F6823">
      <w:pPr>
        <w:pStyle w:val="aff2"/>
        <w:rPr>
          <w:i/>
          <w:iCs/>
        </w:rPr>
      </w:pPr>
      <w:r w:rsidRPr="00715B4C">
        <w:rPr>
          <w:i/>
          <w:iCs/>
        </w:rPr>
        <w:lastRenderedPageBreak/>
        <w:t xml:space="preserve">Продолжение таблицы </w:t>
      </w:r>
      <w:r>
        <w:rPr>
          <w:i/>
          <w:iCs/>
        </w:rPr>
        <w:t>1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13"/>
        <w:gridCol w:w="3113"/>
        <w:gridCol w:w="3113"/>
      </w:tblGrid>
      <w:tr w:rsidR="00C7547A" w:rsidRPr="00A94868" w14:paraId="2AD64C95" w14:textId="77777777" w:rsidTr="002F6823">
        <w:trPr>
          <w:trHeight w:val="454"/>
        </w:trPr>
        <w:tc>
          <w:tcPr>
            <w:tcW w:w="311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EAA2B" w14:textId="31A71864" w:rsidR="00C7547A" w:rsidRPr="001B17C1" w:rsidRDefault="00C7547A" w:rsidP="002F6823">
            <w:pPr>
              <w:jc w:val="center"/>
            </w:pPr>
            <w:r>
              <w:rPr>
                <w:b/>
                <w:bCs/>
              </w:rPr>
              <w:t>Действие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70E31C5E" w14:textId="53B1CDD4" w:rsidR="00C7547A" w:rsidRDefault="00C7547A" w:rsidP="002F6823">
            <w:pPr>
              <w:jc w:val="center"/>
            </w:pPr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43FF4" w14:textId="06D88919" w:rsidR="00C7547A" w:rsidRPr="00A94868" w:rsidRDefault="00C7547A" w:rsidP="002F6823">
            <w:pPr>
              <w:jc w:val="center"/>
            </w:pPr>
            <w:r>
              <w:rPr>
                <w:b/>
                <w:bCs/>
              </w:rPr>
              <w:t>Полученный результат</w:t>
            </w:r>
          </w:p>
        </w:tc>
      </w:tr>
      <w:tr w:rsidR="00C7547A" w:rsidRPr="00A94868" w14:paraId="0F5D3DA1" w14:textId="77777777" w:rsidTr="00C7547A">
        <w:trPr>
          <w:trHeight w:val="454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12BF0" w14:textId="1067349C" w:rsidR="00C7547A" w:rsidRDefault="00C7547A" w:rsidP="00C7547A">
            <w:pPr>
              <w:jc w:val="left"/>
            </w:pPr>
            <w:r>
              <w:t>Ввод фамилии несуществующего организатора «Смирнов» в поле поиска</w:t>
            </w:r>
          </w:p>
        </w:tc>
        <w:tc>
          <w:tcPr>
            <w:tcW w:w="311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8EF7AD1" w14:textId="341E099D" w:rsidR="00C7547A" w:rsidRPr="00C7547A" w:rsidRDefault="00C7547A" w:rsidP="00C7547A">
            <w:pPr>
              <w:jc w:val="left"/>
              <w:rPr>
                <w:sz w:val="40"/>
                <w:szCs w:val="40"/>
              </w:rPr>
            </w:pPr>
            <w:r>
              <w:t>В таблице не отображается ни одной записи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77B97" w14:textId="2BC2C0DA" w:rsidR="00C7547A" w:rsidRDefault="00C7547A" w:rsidP="00C7547A">
            <w:pPr>
              <w:jc w:val="left"/>
            </w:pPr>
            <w:r>
              <w:t>Совпадает с ожидаемым</w:t>
            </w:r>
          </w:p>
        </w:tc>
      </w:tr>
      <w:tr w:rsidR="00C7547A" w:rsidRPr="00A94868" w14:paraId="5A99AC9D" w14:textId="77777777" w:rsidTr="00C7547A">
        <w:trPr>
          <w:trHeight w:val="454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88A43D" w14:textId="7D9344BE" w:rsidR="00C7547A" w:rsidRDefault="00C7547A" w:rsidP="00C7547A">
            <w:pPr>
              <w:jc w:val="left"/>
            </w:pPr>
            <w:r>
              <w:t>Нажатие на кнопку «Сбросить»</w:t>
            </w:r>
          </w:p>
        </w:tc>
        <w:tc>
          <w:tcPr>
            <w:tcW w:w="311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3117D9E" w14:textId="4A305524" w:rsidR="00C7547A" w:rsidRDefault="00C7547A" w:rsidP="00C7547A">
            <w:pPr>
              <w:jc w:val="left"/>
            </w:pPr>
            <w:r>
              <w:t>Поле поиска очищается, в таблице</w:t>
            </w:r>
            <w:r w:rsidR="0060142D">
              <w:t xml:space="preserve"> </w:t>
            </w:r>
            <w:r>
              <w:t>отображаются все организаторы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0CFEDA" w14:textId="427EFAEF" w:rsidR="00C7547A" w:rsidRDefault="00C7547A" w:rsidP="00C7547A">
            <w:pPr>
              <w:jc w:val="left"/>
            </w:pPr>
            <w:r>
              <w:t>Совпадает с ожидаемым</w:t>
            </w:r>
          </w:p>
        </w:tc>
      </w:tr>
      <w:tr w:rsidR="0060142D" w:rsidRPr="00A94868" w14:paraId="07ABF61D" w14:textId="77777777" w:rsidTr="00C7547A">
        <w:trPr>
          <w:trHeight w:val="454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4BF22" w14:textId="2238AA6F" w:rsidR="0060142D" w:rsidRDefault="0060142D" w:rsidP="00C7547A">
            <w:pPr>
              <w:jc w:val="left"/>
            </w:pPr>
            <w:r w:rsidRPr="0060142D">
              <w:t>Нажатие на кнопку «Добавить»</w:t>
            </w:r>
          </w:p>
        </w:tc>
        <w:tc>
          <w:tcPr>
            <w:tcW w:w="311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2157AF5" w14:textId="24C969E6" w:rsidR="0060142D" w:rsidRDefault="00043665" w:rsidP="00C7547A">
            <w:pPr>
              <w:jc w:val="left"/>
            </w:pPr>
            <w:r w:rsidRPr="00043665">
              <w:t>Отображается форма с пустыми полями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1AC95D" w14:textId="5413C8DC" w:rsidR="0060142D" w:rsidRDefault="0060142D" w:rsidP="00C7547A">
            <w:pPr>
              <w:jc w:val="left"/>
            </w:pPr>
            <w:r w:rsidRPr="0060142D">
              <w:t>Совпадает с ожидаемым</w:t>
            </w:r>
          </w:p>
        </w:tc>
      </w:tr>
      <w:tr w:rsidR="0060142D" w:rsidRPr="00A94868" w14:paraId="07F4AB85" w14:textId="77777777" w:rsidTr="00C7547A">
        <w:trPr>
          <w:trHeight w:val="454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797E3" w14:textId="73B5B255" w:rsidR="0060142D" w:rsidRPr="0060142D" w:rsidRDefault="0060142D" w:rsidP="0060142D">
            <w:pPr>
              <w:jc w:val="left"/>
            </w:pPr>
            <w:r>
              <w:t>Нажатие на запись</w:t>
            </w:r>
            <w:r w:rsidR="00043665">
              <w:t xml:space="preserve"> в таблице</w:t>
            </w:r>
            <w:r>
              <w:t xml:space="preserve"> с </w:t>
            </w:r>
            <w:r w:rsidRPr="0060142D">
              <w:t>организатор</w:t>
            </w:r>
            <w:r>
              <w:t>ом</w:t>
            </w:r>
            <w:r w:rsidRPr="0060142D">
              <w:t xml:space="preserve"> «Павлова Светлана Юрьевна»</w:t>
            </w:r>
          </w:p>
        </w:tc>
        <w:tc>
          <w:tcPr>
            <w:tcW w:w="311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CCA9A82" w14:textId="612562C6" w:rsidR="0060142D" w:rsidRPr="0060142D" w:rsidRDefault="0060142D" w:rsidP="0060142D">
            <w:pPr>
              <w:jc w:val="left"/>
            </w:pPr>
            <w:r w:rsidRPr="0060142D">
              <w:t>Отображается форма редактирования, поля</w:t>
            </w:r>
            <w:r w:rsidR="002F6823">
              <w:t xml:space="preserve"> </w:t>
            </w:r>
            <w:r w:rsidRPr="0060142D">
              <w:t>заполнены данными выбранного организатора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64C2A" w14:textId="6DB86E7D" w:rsidR="0060142D" w:rsidRPr="0060142D" w:rsidRDefault="0060142D" w:rsidP="0060142D">
            <w:pPr>
              <w:jc w:val="left"/>
            </w:pPr>
            <w:r w:rsidRPr="0060142D">
              <w:t>Совпадает с ожидаемым</w:t>
            </w:r>
          </w:p>
        </w:tc>
      </w:tr>
      <w:tr w:rsidR="0060142D" w:rsidRPr="00A94868" w14:paraId="28D95D5E" w14:textId="77777777" w:rsidTr="00C7547A">
        <w:trPr>
          <w:trHeight w:val="454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1E203C" w14:textId="78A4E9AC" w:rsidR="0060142D" w:rsidRDefault="0060142D" w:rsidP="0060142D">
            <w:pPr>
              <w:jc w:val="left"/>
            </w:pPr>
            <w:r>
              <w:t>Нажатие на кнопку «Добавить», ввод фамилии «Смирнова», имени «Анна», отчества «Викторовна»</w:t>
            </w:r>
            <w:r w:rsidR="002F6823">
              <w:t>,</w:t>
            </w:r>
            <w:r>
              <w:t xml:space="preserve"> должности «методист»</w:t>
            </w:r>
            <w:r w:rsidR="00043665">
              <w:t xml:space="preserve"> и</w:t>
            </w:r>
            <w:r>
              <w:t xml:space="preserve"> нажатие на кнопку «Сохранить изменения»</w:t>
            </w:r>
          </w:p>
        </w:tc>
        <w:tc>
          <w:tcPr>
            <w:tcW w:w="311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C76C53" w14:textId="2E4EC333" w:rsidR="0060142D" w:rsidRDefault="0060142D" w:rsidP="0060142D">
            <w:pPr>
              <w:jc w:val="left"/>
            </w:pPr>
            <w:r>
              <w:t>Новый организатор добавляется в таблицу, выводится сообщение «Данные сохранены!»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36D6A" w14:textId="1EA34C4D" w:rsidR="0060142D" w:rsidRDefault="0060142D" w:rsidP="0060142D">
            <w:pPr>
              <w:jc w:val="left"/>
            </w:pPr>
            <w:r>
              <w:t>Совпадает с ожидаемым</w:t>
            </w:r>
          </w:p>
        </w:tc>
      </w:tr>
      <w:tr w:rsidR="0060142D" w:rsidRPr="00A94868" w14:paraId="05B8E28A" w14:textId="77777777" w:rsidTr="00C7547A">
        <w:trPr>
          <w:trHeight w:val="454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F37AE" w14:textId="3966D828" w:rsidR="0060142D" w:rsidRDefault="0060142D" w:rsidP="0060142D">
            <w:pPr>
              <w:jc w:val="left"/>
            </w:pPr>
            <w:r w:rsidRPr="0060142D">
              <w:t>Нажатие на кнопку «Добавить»</w:t>
            </w:r>
            <w:r w:rsidR="002F6823">
              <w:t xml:space="preserve"> </w:t>
            </w:r>
            <w:r w:rsidRPr="0060142D">
              <w:t>при пустых полях ввода, нажатие на кнопку «Сохранить изменения»</w:t>
            </w:r>
          </w:p>
        </w:tc>
        <w:tc>
          <w:tcPr>
            <w:tcW w:w="311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237ED39" w14:textId="6FFB2947" w:rsidR="0060142D" w:rsidRDefault="0060142D" w:rsidP="0060142D">
            <w:pPr>
              <w:jc w:val="left"/>
            </w:pPr>
            <w:r w:rsidRPr="0060142D">
              <w:t>Выводится сообщение «Некорректные данные»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4637A" w14:textId="30C739D0" w:rsidR="0060142D" w:rsidRDefault="0060142D" w:rsidP="0060142D">
            <w:pPr>
              <w:jc w:val="left"/>
            </w:pPr>
            <w:r w:rsidRPr="0060142D">
              <w:t>Совпадает с ожидаемым</w:t>
            </w:r>
          </w:p>
        </w:tc>
      </w:tr>
      <w:tr w:rsidR="0060142D" w:rsidRPr="00A94868" w14:paraId="499C6937" w14:textId="77777777" w:rsidTr="00C7547A">
        <w:trPr>
          <w:trHeight w:val="454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D9CB9" w14:textId="37866B68" w:rsidR="0060142D" w:rsidRDefault="0060142D" w:rsidP="0060142D">
            <w:pPr>
              <w:jc w:val="left"/>
            </w:pPr>
            <w:r w:rsidRPr="0060142D">
              <w:t>Выбор организатора «Павлова Светлана Юрьевна» в таблице и нажатие на кнопку «Удалить»</w:t>
            </w:r>
          </w:p>
        </w:tc>
        <w:tc>
          <w:tcPr>
            <w:tcW w:w="311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C257C5" w14:textId="225C3ADD" w:rsidR="0060142D" w:rsidRDefault="0060142D" w:rsidP="0060142D">
            <w:pPr>
              <w:jc w:val="left"/>
            </w:pPr>
            <w:r w:rsidRPr="0060142D">
              <w:t>Выбранный организатор удаляется из таблицы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E165A" w14:textId="23DA1013" w:rsidR="0060142D" w:rsidRDefault="0060142D" w:rsidP="0060142D">
            <w:pPr>
              <w:jc w:val="left"/>
            </w:pPr>
            <w:r w:rsidRPr="0060142D">
              <w:t>Совпадает с ожидаемым</w:t>
            </w:r>
          </w:p>
        </w:tc>
      </w:tr>
    </w:tbl>
    <w:p w14:paraId="40EE635D" w14:textId="77777777" w:rsidR="00043665" w:rsidRDefault="00043665" w:rsidP="002F6823">
      <w:pPr>
        <w:pStyle w:val="a3"/>
      </w:pPr>
    </w:p>
    <w:p w14:paraId="2246A399" w14:textId="1466C4AC" w:rsidR="0040455F" w:rsidRPr="0040455F" w:rsidRDefault="008729BF" w:rsidP="00043665">
      <w:pPr>
        <w:pStyle w:val="a3"/>
      </w:pPr>
      <w:r w:rsidRPr="002F6823">
        <w:t>В результате тестирования не выявлено отклонений полученных результатов от ожидаемых.</w:t>
      </w:r>
    </w:p>
    <w:p w14:paraId="3BF5B8A7" w14:textId="7A6505AA" w:rsidR="00F116CE" w:rsidRDefault="00F116CE" w:rsidP="00F116CE">
      <w:pPr>
        <w:pStyle w:val="1"/>
      </w:pPr>
      <w:bookmarkStart w:id="6" w:name="_Toc194696997"/>
      <w:r>
        <w:lastRenderedPageBreak/>
        <w:t>Выполнение работ по ПМ.0</w:t>
      </w:r>
      <w:bookmarkEnd w:id="6"/>
      <w:r w:rsidR="00043665">
        <w:t>4</w:t>
      </w:r>
    </w:p>
    <w:p w14:paraId="5CB9C3F8" w14:textId="391DA0BD" w:rsidR="007B1296" w:rsidRDefault="008965B4" w:rsidP="007B1296">
      <w:pPr>
        <w:pStyle w:val="2"/>
      </w:pPr>
      <w:r>
        <w:t xml:space="preserve">Настройка конфигурации и инсталляция </w:t>
      </w:r>
      <w:r w:rsidR="003F4DE7">
        <w:t>программного обеспечения</w:t>
      </w:r>
    </w:p>
    <w:p w14:paraId="3FDA3F5A" w14:textId="15EE7536" w:rsidR="00587C6E" w:rsidRPr="00587C6E" w:rsidRDefault="00587C6E" w:rsidP="00587C6E">
      <w:pPr>
        <w:pStyle w:val="a3"/>
      </w:pPr>
      <w:r w:rsidRPr="00587C6E">
        <w:rPr>
          <w:rStyle w:val="ng-star-inserted1"/>
        </w:rPr>
        <w:t xml:space="preserve">В ходе работы развернута серверная часть системы учета мероприятий, включающая API на базе ASP.NET Core и СУБД MySQL. Для развертывания приложения применена платформа </w:t>
      </w:r>
      <w:proofErr w:type="spellStart"/>
      <w:r w:rsidR="002D6E03" w:rsidRPr="00587C6E">
        <w:rPr>
          <w:rStyle w:val="ng-star-inserted1"/>
        </w:rPr>
        <w:t>Docker</w:t>
      </w:r>
      <w:proofErr w:type="spellEnd"/>
      <w:r w:rsidR="002D6E03">
        <w:rPr>
          <w:rStyle w:val="ng-star-inserted1"/>
        </w:rPr>
        <w:t xml:space="preserve"> для </w:t>
      </w:r>
      <w:r w:rsidRPr="00587C6E">
        <w:rPr>
          <w:rStyle w:val="ng-star-inserted1"/>
        </w:rPr>
        <w:t>развертывания и запуска приложений в контейнерах.</w:t>
      </w:r>
    </w:p>
    <w:p w14:paraId="32BD4779" w14:textId="27A6D054" w:rsidR="00587C6E" w:rsidRPr="00E1389B" w:rsidRDefault="00587C6E" w:rsidP="00587C6E">
      <w:pPr>
        <w:pStyle w:val="a3"/>
        <w:rPr>
          <w:rStyle w:val="ng-star-inserted1"/>
        </w:rPr>
      </w:pPr>
      <w:r w:rsidRPr="00587C6E">
        <w:rPr>
          <w:rStyle w:val="ng-star-inserted1"/>
        </w:rPr>
        <w:t xml:space="preserve">Для сборки </w:t>
      </w:r>
      <w:proofErr w:type="spellStart"/>
      <w:r w:rsidRPr="00587C6E">
        <w:rPr>
          <w:rStyle w:val="ng-star-inserted1"/>
        </w:rPr>
        <w:t>Docker</w:t>
      </w:r>
      <w:proofErr w:type="spellEnd"/>
      <w:r w:rsidRPr="00587C6E">
        <w:rPr>
          <w:rStyle w:val="ng-star-inserted1"/>
        </w:rPr>
        <w:t xml:space="preserve">-образа веб-приложения написан </w:t>
      </w:r>
      <w:proofErr w:type="spellStart"/>
      <w:r w:rsidRPr="00587C6E">
        <w:rPr>
          <w:rStyle w:val="inline-code"/>
        </w:rPr>
        <w:t>Dockerfile</w:t>
      </w:r>
      <w:proofErr w:type="spellEnd"/>
      <w:r w:rsidRPr="00587C6E">
        <w:rPr>
          <w:rStyle w:val="ng-star-inserted1"/>
        </w:rPr>
        <w:t>, в котором описываются инструкции, необходимые для создания контейнера (листинг 1). Применена многоступенчатая сборка</w:t>
      </w:r>
      <w:r>
        <w:rPr>
          <w:rStyle w:val="ng-star-inserted1"/>
        </w:rPr>
        <w:t xml:space="preserve">, </w:t>
      </w:r>
      <w:r w:rsidRPr="00587C6E">
        <w:rPr>
          <w:rStyle w:val="ng-star-inserted1"/>
        </w:rPr>
        <w:t>позволяющая оптимизировать среду выполнения и минимизировать размер конечного контейнера.</w:t>
      </w:r>
    </w:p>
    <w:p w14:paraId="2E29CE4F" w14:textId="77777777" w:rsidR="009173E9" w:rsidRPr="009173E9" w:rsidRDefault="009173E9" w:rsidP="00587C6E">
      <w:pPr>
        <w:pStyle w:val="a3"/>
        <w:rPr>
          <w:rStyle w:val="ng-star-inserted1"/>
        </w:rPr>
      </w:pPr>
    </w:p>
    <w:p w14:paraId="7F6FC70A" w14:textId="5D5BEC04" w:rsidR="009173E9" w:rsidRPr="009173E9" w:rsidRDefault="009173E9" w:rsidP="009173E9">
      <w:r>
        <w:t xml:space="preserve">Листинг 1 – Содержимое файла </w:t>
      </w:r>
      <w:proofErr w:type="spellStart"/>
      <w:r>
        <w:rPr>
          <w:lang w:val="en-US"/>
        </w:rPr>
        <w:t>Dockerfile</w:t>
      </w:r>
      <w:proofErr w:type="spellEnd"/>
    </w:p>
    <w:p w14:paraId="322F3946" w14:textId="77777777" w:rsidR="009173E9" w:rsidRPr="009173E9" w:rsidRDefault="009173E9" w:rsidP="009173E9">
      <w:pPr>
        <w:pStyle w:val="aff0"/>
      </w:pPr>
      <w:r w:rsidRPr="009173E9">
        <w:t>FROM mcr.microsoft.com/</w:t>
      </w:r>
      <w:proofErr w:type="spellStart"/>
      <w:r w:rsidRPr="009173E9">
        <w:t>dotnet</w:t>
      </w:r>
      <w:proofErr w:type="spellEnd"/>
      <w:r w:rsidRPr="009173E9">
        <w:t xml:space="preserve">/sdk:8.0 AS </w:t>
      </w:r>
      <w:proofErr w:type="spellStart"/>
      <w:r w:rsidRPr="009173E9">
        <w:t>build</w:t>
      </w:r>
      <w:proofErr w:type="spellEnd"/>
    </w:p>
    <w:p w14:paraId="58B4F1D1" w14:textId="77777777" w:rsidR="009173E9" w:rsidRPr="00E1389B" w:rsidRDefault="009173E9" w:rsidP="009173E9">
      <w:pPr>
        <w:pStyle w:val="aff0"/>
        <w:rPr>
          <w:lang w:val="en-US"/>
        </w:rPr>
      </w:pPr>
      <w:r w:rsidRPr="009173E9">
        <w:rPr>
          <w:lang w:val="en-US"/>
        </w:rPr>
        <w:t>WORKDIR /</w:t>
      </w:r>
      <w:proofErr w:type="spellStart"/>
      <w:r w:rsidRPr="009173E9">
        <w:rPr>
          <w:lang w:val="en-US"/>
        </w:rPr>
        <w:t>src</w:t>
      </w:r>
      <w:proofErr w:type="spellEnd"/>
    </w:p>
    <w:p w14:paraId="2C1BC154" w14:textId="77777777" w:rsidR="009173E9" w:rsidRPr="00E1389B" w:rsidRDefault="009173E9" w:rsidP="009173E9">
      <w:pPr>
        <w:pStyle w:val="aff0"/>
        <w:rPr>
          <w:lang w:val="en-US"/>
        </w:rPr>
      </w:pPr>
    </w:p>
    <w:p w14:paraId="30ADD264" w14:textId="77777777" w:rsidR="009173E9" w:rsidRPr="009173E9" w:rsidRDefault="009173E9" w:rsidP="009173E9">
      <w:pPr>
        <w:pStyle w:val="aff0"/>
        <w:rPr>
          <w:lang w:val="en-US"/>
        </w:rPr>
      </w:pPr>
      <w:r w:rsidRPr="009173E9">
        <w:rPr>
          <w:lang w:val="en-US"/>
        </w:rPr>
        <w:t>COPY ["Api/</w:t>
      </w:r>
      <w:proofErr w:type="spellStart"/>
      <w:r w:rsidRPr="009173E9">
        <w:rPr>
          <w:lang w:val="en-US"/>
        </w:rPr>
        <w:t>Api.csproj</w:t>
      </w:r>
      <w:proofErr w:type="spellEnd"/>
      <w:r w:rsidRPr="009173E9">
        <w:rPr>
          <w:lang w:val="en-US"/>
        </w:rPr>
        <w:t>", "Api/"]</w:t>
      </w:r>
    </w:p>
    <w:p w14:paraId="176D1CA6" w14:textId="77777777" w:rsidR="009173E9" w:rsidRPr="00E1389B" w:rsidRDefault="009173E9" w:rsidP="009173E9">
      <w:pPr>
        <w:pStyle w:val="aff0"/>
        <w:rPr>
          <w:lang w:val="en-US"/>
        </w:rPr>
      </w:pPr>
      <w:r w:rsidRPr="009173E9">
        <w:rPr>
          <w:lang w:val="en-US"/>
        </w:rPr>
        <w:t>COPY ["Data/</w:t>
      </w:r>
      <w:proofErr w:type="spellStart"/>
      <w:r w:rsidRPr="009173E9">
        <w:rPr>
          <w:lang w:val="en-US"/>
        </w:rPr>
        <w:t>Data.csproj</w:t>
      </w:r>
      <w:proofErr w:type="spellEnd"/>
      <w:r w:rsidRPr="009173E9">
        <w:rPr>
          <w:lang w:val="en-US"/>
        </w:rPr>
        <w:t>", "Data/"]</w:t>
      </w:r>
    </w:p>
    <w:p w14:paraId="57B5B3F0" w14:textId="77777777" w:rsidR="009173E9" w:rsidRPr="00E1389B" w:rsidRDefault="009173E9" w:rsidP="009173E9">
      <w:pPr>
        <w:pStyle w:val="aff0"/>
        <w:rPr>
          <w:lang w:val="en-US"/>
        </w:rPr>
      </w:pPr>
    </w:p>
    <w:p w14:paraId="4FF0C95F" w14:textId="77777777" w:rsidR="009173E9" w:rsidRPr="00E1389B" w:rsidRDefault="009173E9" w:rsidP="009173E9">
      <w:pPr>
        <w:pStyle w:val="aff0"/>
        <w:rPr>
          <w:lang w:val="en-US"/>
        </w:rPr>
      </w:pPr>
      <w:r w:rsidRPr="009173E9">
        <w:rPr>
          <w:lang w:val="en-US"/>
        </w:rPr>
        <w:t>RUN dotnet restore "Api/</w:t>
      </w:r>
      <w:proofErr w:type="spellStart"/>
      <w:r w:rsidRPr="009173E9">
        <w:rPr>
          <w:lang w:val="en-US"/>
        </w:rPr>
        <w:t>Api.csproj</w:t>
      </w:r>
      <w:proofErr w:type="spellEnd"/>
      <w:r w:rsidRPr="009173E9">
        <w:rPr>
          <w:lang w:val="en-US"/>
        </w:rPr>
        <w:t>"</w:t>
      </w:r>
    </w:p>
    <w:p w14:paraId="4B750CA5" w14:textId="77777777" w:rsidR="009173E9" w:rsidRPr="00E1389B" w:rsidRDefault="009173E9" w:rsidP="009173E9">
      <w:pPr>
        <w:pStyle w:val="aff0"/>
        <w:rPr>
          <w:lang w:val="en-US"/>
        </w:rPr>
      </w:pPr>
    </w:p>
    <w:p w14:paraId="636A1CC6" w14:textId="77777777" w:rsidR="009173E9" w:rsidRPr="00E1389B" w:rsidRDefault="009173E9" w:rsidP="009173E9">
      <w:pPr>
        <w:pStyle w:val="aff0"/>
        <w:rPr>
          <w:lang w:val="en-US"/>
        </w:rPr>
      </w:pPr>
      <w:proofErr w:type="gramStart"/>
      <w:r w:rsidRPr="009173E9">
        <w:rPr>
          <w:lang w:val="en-US"/>
        </w:rPr>
        <w:t>COPY .</w:t>
      </w:r>
      <w:proofErr w:type="gramEnd"/>
      <w:r w:rsidRPr="009173E9">
        <w:rPr>
          <w:lang w:val="en-US"/>
        </w:rPr>
        <w:t xml:space="preserve"> .</w:t>
      </w:r>
    </w:p>
    <w:p w14:paraId="289F1ABE" w14:textId="77777777" w:rsidR="009173E9" w:rsidRPr="00E1389B" w:rsidRDefault="009173E9" w:rsidP="009173E9">
      <w:pPr>
        <w:pStyle w:val="aff0"/>
        <w:rPr>
          <w:lang w:val="en-US"/>
        </w:rPr>
      </w:pPr>
    </w:p>
    <w:p w14:paraId="78DEBAE8" w14:textId="77777777" w:rsidR="009173E9" w:rsidRPr="009173E9" w:rsidRDefault="009173E9" w:rsidP="009173E9">
      <w:pPr>
        <w:pStyle w:val="aff0"/>
        <w:rPr>
          <w:lang w:val="en-US"/>
        </w:rPr>
      </w:pPr>
      <w:r w:rsidRPr="009173E9">
        <w:rPr>
          <w:lang w:val="en-US"/>
        </w:rPr>
        <w:t>RUN dotnet publish -c Release -o /app/out</w:t>
      </w:r>
    </w:p>
    <w:p w14:paraId="13B55477" w14:textId="77777777" w:rsidR="009173E9" w:rsidRPr="009173E9" w:rsidRDefault="009173E9" w:rsidP="009173E9">
      <w:pPr>
        <w:pStyle w:val="aff0"/>
        <w:rPr>
          <w:lang w:val="en-US"/>
        </w:rPr>
      </w:pPr>
    </w:p>
    <w:p w14:paraId="2E760836" w14:textId="77777777" w:rsidR="009173E9" w:rsidRPr="009173E9" w:rsidRDefault="009173E9" w:rsidP="009173E9">
      <w:pPr>
        <w:pStyle w:val="aff0"/>
        <w:rPr>
          <w:lang w:val="en-US"/>
        </w:rPr>
      </w:pPr>
      <w:r w:rsidRPr="009173E9">
        <w:rPr>
          <w:lang w:val="en-US"/>
        </w:rPr>
        <w:t>FROM mcr.microsoft.com/dotnet/aspnet:8.0</w:t>
      </w:r>
    </w:p>
    <w:p w14:paraId="0125D531" w14:textId="77777777" w:rsidR="009173E9" w:rsidRPr="009173E9" w:rsidRDefault="009173E9" w:rsidP="009173E9">
      <w:pPr>
        <w:pStyle w:val="aff0"/>
        <w:rPr>
          <w:lang w:val="en-US"/>
        </w:rPr>
      </w:pPr>
      <w:r w:rsidRPr="009173E9">
        <w:rPr>
          <w:lang w:val="en-US"/>
        </w:rPr>
        <w:t>WORKDIR /app</w:t>
      </w:r>
    </w:p>
    <w:p w14:paraId="2370568D" w14:textId="77777777" w:rsidR="009173E9" w:rsidRPr="009173E9" w:rsidRDefault="009173E9" w:rsidP="009173E9">
      <w:pPr>
        <w:pStyle w:val="aff0"/>
        <w:rPr>
          <w:lang w:val="en-US"/>
        </w:rPr>
      </w:pPr>
      <w:r w:rsidRPr="009173E9">
        <w:rPr>
          <w:lang w:val="en-US"/>
        </w:rPr>
        <w:t>COPY --from=build /app/</w:t>
      </w:r>
      <w:proofErr w:type="gramStart"/>
      <w:r w:rsidRPr="009173E9">
        <w:rPr>
          <w:lang w:val="en-US"/>
        </w:rPr>
        <w:t>out .</w:t>
      </w:r>
      <w:proofErr w:type="gramEnd"/>
    </w:p>
    <w:p w14:paraId="27B516F9" w14:textId="5B8E6E8F" w:rsidR="009173E9" w:rsidRPr="00E1389B" w:rsidRDefault="009173E9" w:rsidP="009173E9">
      <w:pPr>
        <w:pStyle w:val="aff0"/>
        <w:rPr>
          <w:lang w:val="en-US"/>
        </w:rPr>
      </w:pPr>
      <w:r w:rsidRPr="009173E9">
        <w:rPr>
          <w:lang w:val="en-US"/>
        </w:rPr>
        <w:t>EXPOSE 80</w:t>
      </w:r>
      <w:r w:rsidRPr="00E1389B">
        <w:rPr>
          <w:lang w:val="en-US"/>
        </w:rPr>
        <w:t>80</w:t>
      </w:r>
    </w:p>
    <w:p w14:paraId="1269C9CF" w14:textId="1D66DB40" w:rsidR="009173E9" w:rsidRPr="00E1389B" w:rsidRDefault="009173E9" w:rsidP="009173E9">
      <w:pPr>
        <w:pStyle w:val="aff0"/>
        <w:rPr>
          <w:lang w:val="en-US"/>
        </w:rPr>
      </w:pPr>
      <w:r w:rsidRPr="009173E9">
        <w:rPr>
          <w:lang w:val="en-US"/>
        </w:rPr>
        <w:t>ENTRYPOINT ["dotnet", "Api.dll"]</w:t>
      </w:r>
    </w:p>
    <w:p w14:paraId="127B077C" w14:textId="77777777" w:rsidR="00FC6C62" w:rsidRPr="00FC6C62" w:rsidRDefault="00587C6E" w:rsidP="00FC6C62">
      <w:pPr>
        <w:pStyle w:val="a3"/>
        <w:rPr>
          <w:rStyle w:val="ng-star-inserted1"/>
        </w:rPr>
      </w:pPr>
      <w:r w:rsidRPr="00587C6E">
        <w:rPr>
          <w:rStyle w:val="ng-star-inserted1"/>
        </w:rPr>
        <w:t>Для запуска и централизованного управления контейнерной инфраструктурой</w:t>
      </w:r>
      <w:r>
        <w:rPr>
          <w:rStyle w:val="ng-star-inserted1"/>
        </w:rPr>
        <w:t xml:space="preserve"> </w:t>
      </w:r>
      <w:r w:rsidRPr="00587C6E">
        <w:rPr>
          <w:rStyle w:val="ng-star-inserted1"/>
        </w:rPr>
        <w:t xml:space="preserve">использован инструмент </w:t>
      </w:r>
      <w:proofErr w:type="spellStart"/>
      <w:r w:rsidRPr="00587C6E">
        <w:rPr>
          <w:rStyle w:val="ng-star-inserted1"/>
        </w:rPr>
        <w:t>Docker</w:t>
      </w:r>
      <w:proofErr w:type="spellEnd"/>
      <w:r w:rsidRPr="00587C6E">
        <w:rPr>
          <w:rStyle w:val="ng-star-inserted1"/>
        </w:rPr>
        <w:t xml:space="preserve"> </w:t>
      </w:r>
      <w:proofErr w:type="spellStart"/>
      <w:r w:rsidRPr="00587C6E">
        <w:rPr>
          <w:rStyle w:val="ng-star-inserted1"/>
        </w:rPr>
        <w:t>Compose</w:t>
      </w:r>
      <w:proofErr w:type="spellEnd"/>
      <w:r w:rsidRPr="00587C6E">
        <w:rPr>
          <w:rStyle w:val="ng-star-inserted1"/>
        </w:rPr>
        <w:t>, позволяющий описать всю инфраструктуру в одном конфигурационном файле.</w:t>
      </w:r>
    </w:p>
    <w:p w14:paraId="2745D5AB" w14:textId="27696CAE" w:rsidR="00587C6E" w:rsidRPr="00E1389B" w:rsidRDefault="00587C6E" w:rsidP="00FC6C62">
      <w:pPr>
        <w:pStyle w:val="a3"/>
        <w:rPr>
          <w:rStyle w:val="ng-star-inserted1"/>
        </w:rPr>
      </w:pPr>
      <w:r w:rsidRPr="00587C6E">
        <w:rPr>
          <w:rStyle w:val="ng-star-inserted1"/>
        </w:rPr>
        <w:lastRenderedPageBreak/>
        <w:t xml:space="preserve">Конфигурация инфраструктуры описана в файле </w:t>
      </w:r>
      <w:proofErr w:type="spellStart"/>
      <w:r w:rsidRPr="00587C6E">
        <w:rPr>
          <w:rStyle w:val="inline-code"/>
        </w:rPr>
        <w:t>docker-compose.yml</w:t>
      </w:r>
      <w:proofErr w:type="spellEnd"/>
      <w:r w:rsidRPr="00587C6E">
        <w:rPr>
          <w:rStyle w:val="ng-star-inserted1"/>
        </w:rPr>
        <w:t xml:space="preserve"> (листинг 2). Настроены параметры запуска сервисов, переменные окружения, проброс портов и тома для сохранения данных СУБД.</w:t>
      </w:r>
    </w:p>
    <w:p w14:paraId="054B3D4C" w14:textId="77777777" w:rsidR="00FC6C62" w:rsidRPr="009173E9" w:rsidRDefault="00FC6C62" w:rsidP="00FC6C62">
      <w:pPr>
        <w:pStyle w:val="a3"/>
        <w:rPr>
          <w:rStyle w:val="ng-star-inserted1"/>
        </w:rPr>
      </w:pPr>
    </w:p>
    <w:p w14:paraId="327B4D93" w14:textId="2E7BC3C3" w:rsidR="00FC6C62" w:rsidRPr="00FC6C62" w:rsidRDefault="00FC6C62" w:rsidP="00FC6C62">
      <w:pPr>
        <w:rPr>
          <w:lang w:val="en-US"/>
        </w:rPr>
      </w:pPr>
      <w:r>
        <w:t>Листинг</w:t>
      </w:r>
      <w:r w:rsidRPr="00FC6C62">
        <w:rPr>
          <w:lang w:val="en-US"/>
        </w:rPr>
        <w:t xml:space="preserve"> 2 – </w:t>
      </w:r>
      <w:r>
        <w:t>Содержимое</w:t>
      </w:r>
      <w:r w:rsidRPr="00FC6C62">
        <w:rPr>
          <w:lang w:val="en-US"/>
        </w:rPr>
        <w:t xml:space="preserve"> </w:t>
      </w:r>
      <w:r>
        <w:rPr>
          <w:lang w:val="en-US"/>
        </w:rPr>
        <w:t>docker-compose</w:t>
      </w:r>
      <w:r w:rsidRPr="00FC6C62">
        <w:rPr>
          <w:lang w:val="en-US"/>
        </w:rPr>
        <w:t xml:space="preserve"> </w:t>
      </w:r>
      <w:r>
        <w:t>файла</w:t>
      </w:r>
    </w:p>
    <w:p w14:paraId="703C0A45" w14:textId="77777777" w:rsidR="00FC6C62" w:rsidRPr="00FC6C62" w:rsidRDefault="00FC6C62" w:rsidP="00FC6C62">
      <w:pPr>
        <w:pStyle w:val="aff0"/>
        <w:rPr>
          <w:lang w:val="en-US"/>
        </w:rPr>
      </w:pPr>
      <w:r w:rsidRPr="00FC6C62">
        <w:rPr>
          <w:lang w:val="en-US"/>
        </w:rPr>
        <w:t>version: '3.8'</w:t>
      </w:r>
    </w:p>
    <w:p w14:paraId="4A62F11A" w14:textId="77777777" w:rsidR="00FC6C62" w:rsidRPr="00FC6C62" w:rsidRDefault="00FC6C62" w:rsidP="00FC6C62">
      <w:pPr>
        <w:pStyle w:val="aff0"/>
        <w:rPr>
          <w:lang w:val="en-US"/>
        </w:rPr>
      </w:pPr>
      <w:r w:rsidRPr="00FC6C62">
        <w:rPr>
          <w:lang w:val="en-US"/>
        </w:rPr>
        <w:t>services:</w:t>
      </w:r>
    </w:p>
    <w:p w14:paraId="50C84BFC" w14:textId="77777777" w:rsidR="00FC6C62" w:rsidRPr="00FC6C62" w:rsidRDefault="00FC6C62" w:rsidP="00FC6C62">
      <w:pPr>
        <w:pStyle w:val="aff0"/>
        <w:rPr>
          <w:lang w:val="en-US"/>
        </w:rPr>
      </w:pPr>
      <w:r w:rsidRPr="00FC6C62">
        <w:rPr>
          <w:lang w:val="en-US"/>
        </w:rPr>
        <w:t xml:space="preserve">  </w:t>
      </w:r>
      <w:proofErr w:type="spellStart"/>
      <w:r w:rsidRPr="00FC6C62">
        <w:rPr>
          <w:lang w:val="en-US"/>
        </w:rPr>
        <w:t>db</w:t>
      </w:r>
      <w:proofErr w:type="spellEnd"/>
      <w:r w:rsidRPr="00FC6C62">
        <w:rPr>
          <w:lang w:val="en-US"/>
        </w:rPr>
        <w:t>:</w:t>
      </w:r>
    </w:p>
    <w:p w14:paraId="2F17DEB6" w14:textId="77777777" w:rsidR="00FC6C62" w:rsidRPr="00FC6C62" w:rsidRDefault="00FC6C62" w:rsidP="00FC6C62">
      <w:pPr>
        <w:pStyle w:val="aff0"/>
        <w:rPr>
          <w:lang w:val="en-US"/>
        </w:rPr>
      </w:pPr>
      <w:r w:rsidRPr="00FC6C62">
        <w:rPr>
          <w:lang w:val="en-US"/>
        </w:rPr>
        <w:t>    image: mysql:8.0</w:t>
      </w:r>
    </w:p>
    <w:p w14:paraId="41C7AFA1" w14:textId="77777777" w:rsidR="00FC6C62" w:rsidRPr="00FC6C62" w:rsidRDefault="00FC6C62" w:rsidP="00FC6C62">
      <w:pPr>
        <w:pStyle w:val="aff0"/>
        <w:rPr>
          <w:lang w:val="en-US"/>
        </w:rPr>
      </w:pPr>
      <w:r w:rsidRPr="00FC6C62">
        <w:rPr>
          <w:lang w:val="en-US"/>
        </w:rPr>
        <w:t>    restart: always</w:t>
      </w:r>
    </w:p>
    <w:p w14:paraId="24A98038" w14:textId="77777777" w:rsidR="00FC6C62" w:rsidRPr="00FC6C62" w:rsidRDefault="00FC6C62" w:rsidP="00FC6C62">
      <w:pPr>
        <w:pStyle w:val="aff0"/>
        <w:rPr>
          <w:lang w:val="en-US"/>
        </w:rPr>
      </w:pPr>
      <w:r w:rsidRPr="00FC6C62">
        <w:rPr>
          <w:lang w:val="en-US"/>
        </w:rPr>
        <w:t>    environment:</w:t>
      </w:r>
    </w:p>
    <w:p w14:paraId="15A897D3" w14:textId="77777777" w:rsidR="00FC6C62" w:rsidRPr="00FC6C62" w:rsidRDefault="00FC6C62" w:rsidP="00FC6C62">
      <w:pPr>
        <w:pStyle w:val="aff0"/>
        <w:rPr>
          <w:lang w:val="en-US"/>
        </w:rPr>
      </w:pPr>
      <w:r w:rsidRPr="00FC6C62">
        <w:rPr>
          <w:lang w:val="en-US"/>
        </w:rPr>
        <w:t xml:space="preserve">      MYSQL_DATABASE: </w:t>
      </w:r>
      <w:proofErr w:type="spellStart"/>
      <w:r w:rsidRPr="00FC6C62">
        <w:rPr>
          <w:lang w:val="en-US"/>
        </w:rPr>
        <w:t>school_events_db</w:t>
      </w:r>
      <w:proofErr w:type="spellEnd"/>
    </w:p>
    <w:p w14:paraId="7FD524F5" w14:textId="77777777" w:rsidR="00FC6C62" w:rsidRPr="00FC6C62" w:rsidRDefault="00FC6C62" w:rsidP="00FC6C62">
      <w:pPr>
        <w:pStyle w:val="aff0"/>
        <w:rPr>
          <w:lang w:val="en-US"/>
        </w:rPr>
      </w:pPr>
      <w:r w:rsidRPr="00FC6C62">
        <w:rPr>
          <w:lang w:val="en-US"/>
        </w:rPr>
        <w:t>      MYSQL_ROOT_PASSWORD: password</w:t>
      </w:r>
    </w:p>
    <w:p w14:paraId="2EF7CAC2" w14:textId="77777777" w:rsidR="00FC6C62" w:rsidRPr="00FC6C62" w:rsidRDefault="00FC6C62" w:rsidP="00FC6C62">
      <w:pPr>
        <w:pStyle w:val="aff0"/>
        <w:rPr>
          <w:lang w:val="en-US"/>
        </w:rPr>
      </w:pPr>
      <w:r w:rsidRPr="00FC6C62">
        <w:rPr>
          <w:lang w:val="en-US"/>
        </w:rPr>
        <w:t>    volumes:</w:t>
      </w:r>
    </w:p>
    <w:p w14:paraId="732A42C6" w14:textId="77777777" w:rsidR="00FC6C62" w:rsidRPr="00FC6C62" w:rsidRDefault="00FC6C62" w:rsidP="00FC6C62">
      <w:pPr>
        <w:pStyle w:val="aff0"/>
        <w:rPr>
          <w:lang w:val="en-US"/>
        </w:rPr>
      </w:pPr>
      <w:r w:rsidRPr="00FC6C62">
        <w:rPr>
          <w:lang w:val="en-US"/>
        </w:rPr>
        <w:t xml:space="preserve">      - </w:t>
      </w:r>
      <w:proofErr w:type="spellStart"/>
      <w:r w:rsidRPr="00FC6C62">
        <w:rPr>
          <w:lang w:val="en-US"/>
        </w:rPr>
        <w:t>mysql_data</w:t>
      </w:r>
      <w:proofErr w:type="spellEnd"/>
      <w:r w:rsidRPr="00FC6C62">
        <w:rPr>
          <w:lang w:val="en-US"/>
        </w:rPr>
        <w:t>:/var/lib/</w:t>
      </w:r>
      <w:proofErr w:type="spellStart"/>
      <w:r w:rsidRPr="00FC6C62">
        <w:rPr>
          <w:lang w:val="en-US"/>
        </w:rPr>
        <w:t>mysql</w:t>
      </w:r>
      <w:proofErr w:type="spellEnd"/>
    </w:p>
    <w:p w14:paraId="37509F04" w14:textId="77777777" w:rsidR="00FC6C62" w:rsidRPr="00FC6C62" w:rsidRDefault="00FC6C62" w:rsidP="00FC6C62">
      <w:pPr>
        <w:pStyle w:val="aff0"/>
        <w:rPr>
          <w:lang w:val="en-US"/>
        </w:rPr>
      </w:pPr>
    </w:p>
    <w:p w14:paraId="2AF12450" w14:textId="77777777" w:rsidR="00FC6C62" w:rsidRPr="00FC6C62" w:rsidRDefault="00FC6C62" w:rsidP="00FC6C62">
      <w:pPr>
        <w:pStyle w:val="aff0"/>
        <w:rPr>
          <w:lang w:val="en-US"/>
        </w:rPr>
      </w:pPr>
      <w:r w:rsidRPr="00FC6C62">
        <w:rPr>
          <w:lang w:val="en-US"/>
        </w:rPr>
        <w:t xml:space="preserve">  </w:t>
      </w:r>
      <w:proofErr w:type="spellStart"/>
      <w:r w:rsidRPr="00FC6C62">
        <w:rPr>
          <w:lang w:val="en-US"/>
        </w:rPr>
        <w:t>api</w:t>
      </w:r>
      <w:proofErr w:type="spellEnd"/>
      <w:r w:rsidRPr="00FC6C62">
        <w:rPr>
          <w:lang w:val="en-US"/>
        </w:rPr>
        <w:t>:</w:t>
      </w:r>
    </w:p>
    <w:p w14:paraId="000ACBF6" w14:textId="77777777" w:rsidR="00FC6C62" w:rsidRPr="00FC6C62" w:rsidRDefault="00FC6C62" w:rsidP="00FC6C62">
      <w:pPr>
        <w:pStyle w:val="aff0"/>
        <w:rPr>
          <w:lang w:val="en-US"/>
        </w:rPr>
      </w:pPr>
      <w:r w:rsidRPr="00FC6C62">
        <w:rPr>
          <w:lang w:val="en-US"/>
        </w:rPr>
        <w:t>    build</w:t>
      </w:r>
      <w:proofErr w:type="gramStart"/>
      <w:r w:rsidRPr="00FC6C62">
        <w:rPr>
          <w:lang w:val="en-US"/>
        </w:rPr>
        <w:t>: .</w:t>
      </w:r>
      <w:proofErr w:type="gramEnd"/>
    </w:p>
    <w:p w14:paraId="393F4701" w14:textId="77777777" w:rsidR="00FC6C62" w:rsidRPr="00FC6C62" w:rsidRDefault="00FC6C62" w:rsidP="00FC6C62">
      <w:pPr>
        <w:pStyle w:val="aff0"/>
        <w:rPr>
          <w:lang w:val="en-US"/>
        </w:rPr>
      </w:pPr>
      <w:r w:rsidRPr="00FC6C62">
        <w:rPr>
          <w:lang w:val="en-US"/>
        </w:rPr>
        <w:t>    restart: always</w:t>
      </w:r>
    </w:p>
    <w:p w14:paraId="4B93B267" w14:textId="77777777" w:rsidR="00FC6C62" w:rsidRPr="00FC6C62" w:rsidRDefault="00FC6C62" w:rsidP="00FC6C62">
      <w:pPr>
        <w:pStyle w:val="aff0"/>
        <w:rPr>
          <w:lang w:val="en-US"/>
        </w:rPr>
      </w:pPr>
      <w:r w:rsidRPr="00FC6C62">
        <w:rPr>
          <w:lang w:val="en-US"/>
        </w:rPr>
        <w:t>    environment:</w:t>
      </w:r>
    </w:p>
    <w:p w14:paraId="7C2FF401" w14:textId="77777777" w:rsidR="00FC6C62" w:rsidRPr="00FC6C62" w:rsidRDefault="00FC6C62" w:rsidP="00FC6C62">
      <w:pPr>
        <w:pStyle w:val="aff0"/>
        <w:rPr>
          <w:lang w:val="en-US"/>
        </w:rPr>
      </w:pPr>
      <w:r w:rsidRPr="00FC6C62">
        <w:rPr>
          <w:lang w:val="en-US"/>
        </w:rPr>
        <w:t>      - ConnectionStrings__DefaultConnection=Server=</w:t>
      </w:r>
      <w:proofErr w:type="gramStart"/>
      <w:r w:rsidRPr="00FC6C62">
        <w:rPr>
          <w:lang w:val="en-US"/>
        </w:rPr>
        <w:t>db;Port</w:t>
      </w:r>
      <w:proofErr w:type="gramEnd"/>
      <w:r w:rsidRPr="00FC6C62">
        <w:rPr>
          <w:lang w:val="en-US"/>
        </w:rPr>
        <w:t>=</w:t>
      </w:r>
      <w:proofErr w:type="gramStart"/>
      <w:r w:rsidRPr="00FC6C62">
        <w:rPr>
          <w:lang w:val="en-US"/>
        </w:rPr>
        <w:t>3306;Database</w:t>
      </w:r>
      <w:proofErr w:type="gramEnd"/>
      <w:r w:rsidRPr="00FC6C62">
        <w:rPr>
          <w:lang w:val="en-US"/>
        </w:rPr>
        <w:t>=school_events_</w:t>
      </w:r>
      <w:proofErr w:type="gramStart"/>
      <w:r w:rsidRPr="00FC6C62">
        <w:rPr>
          <w:lang w:val="en-US"/>
        </w:rPr>
        <w:t>db;Uid</w:t>
      </w:r>
      <w:proofErr w:type="gramEnd"/>
      <w:r w:rsidRPr="00FC6C62">
        <w:rPr>
          <w:lang w:val="en-US"/>
        </w:rPr>
        <w:t>=</w:t>
      </w:r>
      <w:proofErr w:type="gramStart"/>
      <w:r w:rsidRPr="00FC6C62">
        <w:rPr>
          <w:lang w:val="en-US"/>
        </w:rPr>
        <w:t>root;Pwd</w:t>
      </w:r>
      <w:proofErr w:type="gramEnd"/>
      <w:r w:rsidRPr="00FC6C62">
        <w:rPr>
          <w:lang w:val="en-US"/>
        </w:rPr>
        <w:t>=password;</w:t>
      </w:r>
    </w:p>
    <w:p w14:paraId="56B0BB5B" w14:textId="77777777" w:rsidR="00FC6C62" w:rsidRPr="00FC6C62" w:rsidRDefault="00FC6C62" w:rsidP="00FC6C62">
      <w:pPr>
        <w:pStyle w:val="aff0"/>
        <w:rPr>
          <w:lang w:val="en-US"/>
        </w:rPr>
      </w:pPr>
      <w:r w:rsidRPr="00FC6C62">
        <w:rPr>
          <w:lang w:val="en-US"/>
        </w:rPr>
        <w:t xml:space="preserve">    </w:t>
      </w:r>
      <w:proofErr w:type="spellStart"/>
      <w:r w:rsidRPr="00FC6C62">
        <w:rPr>
          <w:lang w:val="en-US"/>
        </w:rPr>
        <w:t>depends_on</w:t>
      </w:r>
      <w:proofErr w:type="spellEnd"/>
      <w:r w:rsidRPr="00FC6C62">
        <w:rPr>
          <w:lang w:val="en-US"/>
        </w:rPr>
        <w:t>:</w:t>
      </w:r>
    </w:p>
    <w:p w14:paraId="5510689A" w14:textId="77777777" w:rsidR="00FC6C62" w:rsidRPr="00FC6C62" w:rsidRDefault="00FC6C62" w:rsidP="00FC6C62">
      <w:pPr>
        <w:pStyle w:val="aff0"/>
        <w:rPr>
          <w:lang w:val="en-US"/>
        </w:rPr>
      </w:pPr>
      <w:r w:rsidRPr="00FC6C62">
        <w:rPr>
          <w:lang w:val="en-US"/>
        </w:rPr>
        <w:t xml:space="preserve">      - </w:t>
      </w:r>
      <w:proofErr w:type="spellStart"/>
      <w:r w:rsidRPr="00FC6C62">
        <w:rPr>
          <w:lang w:val="en-US"/>
        </w:rPr>
        <w:t>db</w:t>
      </w:r>
      <w:proofErr w:type="spellEnd"/>
    </w:p>
    <w:p w14:paraId="7189ADEA" w14:textId="77777777" w:rsidR="00FC6C62" w:rsidRPr="00FC6C62" w:rsidRDefault="00FC6C62" w:rsidP="00FC6C62">
      <w:pPr>
        <w:pStyle w:val="aff0"/>
        <w:rPr>
          <w:lang w:val="en-US"/>
        </w:rPr>
      </w:pPr>
    </w:p>
    <w:p w14:paraId="49E1DF45" w14:textId="77777777" w:rsidR="00FC6C62" w:rsidRPr="00FC6C62" w:rsidRDefault="00FC6C62" w:rsidP="00FC6C62">
      <w:pPr>
        <w:pStyle w:val="aff0"/>
        <w:rPr>
          <w:lang w:val="en-US"/>
        </w:rPr>
      </w:pPr>
      <w:r w:rsidRPr="00FC6C62">
        <w:rPr>
          <w:lang w:val="en-US"/>
        </w:rPr>
        <w:t>  nginx:</w:t>
      </w:r>
    </w:p>
    <w:p w14:paraId="793F3E3E" w14:textId="77777777" w:rsidR="00FC6C62" w:rsidRPr="00FC6C62" w:rsidRDefault="00FC6C62" w:rsidP="00FC6C62">
      <w:pPr>
        <w:pStyle w:val="aff0"/>
        <w:rPr>
          <w:lang w:val="en-US"/>
        </w:rPr>
      </w:pPr>
      <w:r w:rsidRPr="00FC6C62">
        <w:rPr>
          <w:lang w:val="en-US"/>
        </w:rPr>
        <w:t xml:space="preserve">    image: </w:t>
      </w:r>
      <w:proofErr w:type="spellStart"/>
      <w:proofErr w:type="gramStart"/>
      <w:r w:rsidRPr="00FC6C62">
        <w:rPr>
          <w:lang w:val="en-US"/>
        </w:rPr>
        <w:t>nginx:latest</w:t>
      </w:r>
      <w:proofErr w:type="spellEnd"/>
      <w:proofErr w:type="gramEnd"/>
    </w:p>
    <w:p w14:paraId="0A43CB1C" w14:textId="77777777" w:rsidR="00FC6C62" w:rsidRPr="00FC6C62" w:rsidRDefault="00FC6C62" w:rsidP="00FC6C62">
      <w:pPr>
        <w:pStyle w:val="aff0"/>
        <w:rPr>
          <w:lang w:val="en-US"/>
        </w:rPr>
      </w:pPr>
      <w:r w:rsidRPr="00FC6C62">
        <w:rPr>
          <w:lang w:val="en-US"/>
        </w:rPr>
        <w:t>    restart: always</w:t>
      </w:r>
    </w:p>
    <w:p w14:paraId="65D3AAF1" w14:textId="77777777" w:rsidR="00FC6C62" w:rsidRPr="00FC6C62" w:rsidRDefault="00FC6C62" w:rsidP="00FC6C62">
      <w:pPr>
        <w:pStyle w:val="aff0"/>
        <w:rPr>
          <w:lang w:val="en-US"/>
        </w:rPr>
      </w:pPr>
      <w:r w:rsidRPr="00FC6C62">
        <w:rPr>
          <w:lang w:val="en-US"/>
        </w:rPr>
        <w:t>    ports:</w:t>
      </w:r>
    </w:p>
    <w:p w14:paraId="0451BB1E" w14:textId="77777777" w:rsidR="00FC6C62" w:rsidRPr="00FC6C62" w:rsidRDefault="00FC6C62" w:rsidP="00FC6C62">
      <w:pPr>
        <w:pStyle w:val="aff0"/>
        <w:rPr>
          <w:lang w:val="en-US"/>
        </w:rPr>
      </w:pPr>
      <w:r w:rsidRPr="00FC6C62">
        <w:rPr>
          <w:lang w:val="en-US"/>
        </w:rPr>
        <w:t>      - "80:80"</w:t>
      </w:r>
    </w:p>
    <w:p w14:paraId="4E842006" w14:textId="77777777" w:rsidR="00FC6C62" w:rsidRPr="00FC6C62" w:rsidRDefault="00FC6C62" w:rsidP="00FC6C62">
      <w:pPr>
        <w:pStyle w:val="aff0"/>
        <w:rPr>
          <w:lang w:val="en-US"/>
        </w:rPr>
      </w:pPr>
      <w:r w:rsidRPr="00FC6C62">
        <w:rPr>
          <w:lang w:val="en-US"/>
        </w:rPr>
        <w:t>    volumes:</w:t>
      </w:r>
    </w:p>
    <w:p w14:paraId="3DCD73E0" w14:textId="77777777" w:rsidR="00FC6C62" w:rsidRPr="00FC6C62" w:rsidRDefault="00FC6C62" w:rsidP="00FC6C62">
      <w:pPr>
        <w:pStyle w:val="aff0"/>
        <w:rPr>
          <w:lang w:val="en-US"/>
        </w:rPr>
      </w:pPr>
      <w:r w:rsidRPr="00FC6C62">
        <w:rPr>
          <w:lang w:val="en-US"/>
        </w:rPr>
        <w:t>      - ./</w:t>
      </w:r>
      <w:proofErr w:type="spellStart"/>
      <w:r w:rsidRPr="00FC6C62">
        <w:rPr>
          <w:lang w:val="en-US"/>
        </w:rPr>
        <w:t>nginx.conf</w:t>
      </w:r>
      <w:proofErr w:type="spellEnd"/>
      <w:r w:rsidRPr="00FC6C62">
        <w:rPr>
          <w:lang w:val="en-US"/>
        </w:rPr>
        <w:t>:/</w:t>
      </w:r>
      <w:proofErr w:type="spellStart"/>
      <w:r w:rsidRPr="00FC6C62">
        <w:rPr>
          <w:lang w:val="en-US"/>
        </w:rPr>
        <w:t>etc</w:t>
      </w:r>
      <w:proofErr w:type="spellEnd"/>
      <w:r w:rsidRPr="00FC6C62">
        <w:rPr>
          <w:lang w:val="en-US"/>
        </w:rPr>
        <w:t>/nginx/</w:t>
      </w:r>
      <w:proofErr w:type="spellStart"/>
      <w:r w:rsidRPr="00FC6C62">
        <w:rPr>
          <w:lang w:val="en-US"/>
        </w:rPr>
        <w:t>nginx.conf:ro</w:t>
      </w:r>
      <w:proofErr w:type="spellEnd"/>
    </w:p>
    <w:p w14:paraId="0DE32F38" w14:textId="77777777" w:rsidR="00FC6C62" w:rsidRPr="00FC6C62" w:rsidRDefault="00FC6C62" w:rsidP="00FC6C62">
      <w:pPr>
        <w:pStyle w:val="aff0"/>
        <w:rPr>
          <w:lang w:val="en-US"/>
        </w:rPr>
      </w:pPr>
      <w:r w:rsidRPr="00FC6C62">
        <w:rPr>
          <w:lang w:val="en-US"/>
        </w:rPr>
        <w:t xml:space="preserve">    </w:t>
      </w:r>
      <w:proofErr w:type="spellStart"/>
      <w:r w:rsidRPr="00FC6C62">
        <w:rPr>
          <w:lang w:val="en-US"/>
        </w:rPr>
        <w:t>depends_on</w:t>
      </w:r>
      <w:proofErr w:type="spellEnd"/>
      <w:r w:rsidRPr="00FC6C62">
        <w:rPr>
          <w:lang w:val="en-US"/>
        </w:rPr>
        <w:t>:</w:t>
      </w:r>
    </w:p>
    <w:p w14:paraId="5F973ED3" w14:textId="77777777" w:rsidR="00FC6C62" w:rsidRPr="00FC6C62" w:rsidRDefault="00FC6C62" w:rsidP="00FC6C62">
      <w:pPr>
        <w:pStyle w:val="aff0"/>
        <w:rPr>
          <w:lang w:val="en-US"/>
        </w:rPr>
      </w:pPr>
      <w:r w:rsidRPr="00FC6C62">
        <w:rPr>
          <w:lang w:val="en-US"/>
        </w:rPr>
        <w:t xml:space="preserve">      - </w:t>
      </w:r>
      <w:proofErr w:type="spellStart"/>
      <w:r w:rsidRPr="00FC6C62">
        <w:rPr>
          <w:lang w:val="en-US"/>
        </w:rPr>
        <w:t>api</w:t>
      </w:r>
      <w:proofErr w:type="spellEnd"/>
    </w:p>
    <w:p w14:paraId="4852096E" w14:textId="77777777" w:rsidR="00FC6C62" w:rsidRPr="00FC6C62" w:rsidRDefault="00FC6C62" w:rsidP="00FC6C62">
      <w:pPr>
        <w:pStyle w:val="aff0"/>
        <w:rPr>
          <w:lang w:val="en-US"/>
        </w:rPr>
      </w:pPr>
    </w:p>
    <w:p w14:paraId="0E40A691" w14:textId="77777777" w:rsidR="00FC6C62" w:rsidRPr="00FC6C62" w:rsidRDefault="00FC6C62" w:rsidP="00FC6C62">
      <w:pPr>
        <w:pStyle w:val="aff0"/>
        <w:rPr>
          <w:lang w:val="en-US"/>
        </w:rPr>
      </w:pPr>
      <w:r w:rsidRPr="00FC6C62">
        <w:rPr>
          <w:lang w:val="en-US"/>
        </w:rPr>
        <w:t>volumes:</w:t>
      </w:r>
    </w:p>
    <w:p w14:paraId="3F5BC663" w14:textId="5D11EEEC" w:rsidR="00FC6C62" w:rsidRPr="009173E9" w:rsidRDefault="00FC6C62" w:rsidP="00FC6C62">
      <w:pPr>
        <w:pStyle w:val="aff0"/>
        <w:rPr>
          <w:lang w:val="en-US"/>
        </w:rPr>
      </w:pPr>
      <w:r w:rsidRPr="00FC6C62">
        <w:rPr>
          <w:lang w:val="en-US"/>
        </w:rPr>
        <w:t xml:space="preserve">  </w:t>
      </w:r>
      <w:proofErr w:type="spellStart"/>
      <w:r w:rsidRPr="00FC6C62">
        <w:rPr>
          <w:lang w:val="en-US"/>
        </w:rPr>
        <w:t>mysql_data</w:t>
      </w:r>
      <w:proofErr w:type="spellEnd"/>
      <w:r w:rsidRPr="00FC6C62">
        <w:rPr>
          <w:lang w:val="en-US"/>
        </w:rPr>
        <w:t>:</w:t>
      </w:r>
    </w:p>
    <w:p w14:paraId="0490F64A" w14:textId="2C80F0D1" w:rsidR="007B1296" w:rsidRDefault="00350430" w:rsidP="007B1296">
      <w:pPr>
        <w:pStyle w:val="2"/>
        <w:rPr>
          <w:lang w:val="en-US"/>
        </w:rPr>
      </w:pPr>
      <w:r>
        <w:t>Анализ эксплуатационных характеристик</w:t>
      </w:r>
    </w:p>
    <w:p w14:paraId="1B2CF149" w14:textId="6E0B9DFA" w:rsidR="009B0A9F" w:rsidRPr="009B0A9F" w:rsidRDefault="009B0A9F" w:rsidP="009B0A9F">
      <w:pPr>
        <w:pStyle w:val="a3"/>
      </w:pPr>
      <w:r w:rsidRPr="009B0A9F">
        <w:t>В ходе анализа системных и технических требований к развернутой серверной части приложения</w:t>
      </w:r>
      <w:r>
        <w:t xml:space="preserve"> </w:t>
      </w:r>
      <w:r w:rsidRPr="009B0A9F">
        <w:t xml:space="preserve">выявлено, что оборудование, используемое для </w:t>
      </w:r>
      <w:r w:rsidRPr="009B0A9F">
        <w:lastRenderedPageBreak/>
        <w:t>работы, должно соответствовать следующим минимальным аппаратным и программным требованиям:</w:t>
      </w:r>
    </w:p>
    <w:p w14:paraId="263143CE" w14:textId="77777777" w:rsidR="009B0A9F" w:rsidRPr="009B0A9F" w:rsidRDefault="009B0A9F" w:rsidP="009B0A9F">
      <w:pPr>
        <w:pStyle w:val="a1"/>
      </w:pPr>
      <w:r w:rsidRPr="009B0A9F">
        <w:t>операционная система: *</w:t>
      </w:r>
      <w:proofErr w:type="spellStart"/>
      <w:r w:rsidRPr="009B0A9F">
        <w:t>nix</w:t>
      </w:r>
      <w:proofErr w:type="spellEnd"/>
      <w:r w:rsidRPr="009B0A9F">
        <w:t>-система, использующая ядро Linux;</w:t>
      </w:r>
    </w:p>
    <w:p w14:paraId="4B030EDA" w14:textId="74FF583A" w:rsidR="009B0A9F" w:rsidRPr="009B0A9F" w:rsidRDefault="009B0A9F" w:rsidP="009B0A9F">
      <w:pPr>
        <w:pStyle w:val="a1"/>
      </w:pPr>
      <w:r w:rsidRPr="009B0A9F">
        <w:t xml:space="preserve">оперативная память: </w:t>
      </w:r>
      <w:r>
        <w:t>4</w:t>
      </w:r>
      <w:r w:rsidRPr="009B0A9F">
        <w:t xml:space="preserve"> ГБ и более;</w:t>
      </w:r>
    </w:p>
    <w:p w14:paraId="4F5D92F1" w14:textId="544DAFA7" w:rsidR="009B0A9F" w:rsidRPr="009B0A9F" w:rsidRDefault="009B0A9F" w:rsidP="009B0A9F">
      <w:pPr>
        <w:pStyle w:val="a1"/>
      </w:pPr>
      <w:r w:rsidRPr="009B0A9F">
        <w:t>двухъядерный процессор с тактовой частотой от 2,0 ГГц;</w:t>
      </w:r>
    </w:p>
    <w:p w14:paraId="53DB07E8" w14:textId="76A328D5" w:rsidR="009B0A9F" w:rsidRPr="009B0A9F" w:rsidRDefault="009B0A9F" w:rsidP="009B0A9F">
      <w:pPr>
        <w:pStyle w:val="a1"/>
      </w:pPr>
      <w:r w:rsidRPr="009B0A9F">
        <w:t xml:space="preserve">объем свободного дискового пространства: </w:t>
      </w:r>
      <w:r>
        <w:t>10</w:t>
      </w:r>
      <w:r w:rsidRPr="009B0A9F">
        <w:t xml:space="preserve"> ГБ и более</w:t>
      </w:r>
      <w:r>
        <w:t>.</w:t>
      </w:r>
    </w:p>
    <w:p w14:paraId="2C501211" w14:textId="194C1D9E" w:rsidR="00FC6C62" w:rsidRPr="009B0A9F" w:rsidRDefault="009B0A9F" w:rsidP="009B0A9F">
      <w:pPr>
        <w:pStyle w:val="a3"/>
      </w:pPr>
      <w:r w:rsidRPr="009B0A9F">
        <w:t>Эти минимальные требования обеспечат стабильную работу серверной инфраструктуры и позволят клиентскому приложению эффективно взаимодействовать с API.</w:t>
      </w:r>
    </w:p>
    <w:p w14:paraId="2EB583BA" w14:textId="4270E732" w:rsidR="00346BC6" w:rsidRDefault="002D6AEE" w:rsidP="00B2088A">
      <w:pPr>
        <w:pStyle w:val="2"/>
      </w:pPr>
      <w:r>
        <w:t xml:space="preserve">Модификация компонентов </w:t>
      </w:r>
      <w:r w:rsidR="003F4DE7">
        <w:t>программного обеспечения</w:t>
      </w:r>
    </w:p>
    <w:p w14:paraId="56531F4B" w14:textId="1A959E47" w:rsidR="0049552A" w:rsidRDefault="0049552A" w:rsidP="0049552A">
      <w:pPr>
        <w:pStyle w:val="a3"/>
      </w:pPr>
      <w:r w:rsidRPr="0049552A">
        <w:t xml:space="preserve">В соответствии со стилем и цветовой гаммой, требуемыми заказчиком, </w:t>
      </w:r>
      <w:r w:rsidR="00801931">
        <w:t xml:space="preserve">интерфейс приложения </w:t>
      </w:r>
      <w:r w:rsidRPr="0049552A">
        <w:t>модифицирован.</w:t>
      </w:r>
    </w:p>
    <w:p w14:paraId="623D1424" w14:textId="383A84B9" w:rsidR="00801931" w:rsidRPr="00801931" w:rsidRDefault="0049552A" w:rsidP="00801931">
      <w:pPr>
        <w:pStyle w:val="a3"/>
      </w:pPr>
      <w:r w:rsidRPr="0049552A">
        <w:t xml:space="preserve">Внешний вид страницы </w:t>
      </w:r>
      <w:r w:rsidR="00801931">
        <w:t>мероприятий</w:t>
      </w:r>
      <w:r w:rsidRPr="0049552A">
        <w:t xml:space="preserve"> до модификации и после представлен</w:t>
      </w:r>
      <w:r>
        <w:t xml:space="preserve"> </w:t>
      </w:r>
      <w:r w:rsidRPr="0049552A">
        <w:t>на</w:t>
      </w:r>
      <w:r>
        <w:t xml:space="preserve"> </w:t>
      </w:r>
      <w:r w:rsidRPr="0049552A">
        <w:t xml:space="preserve">рисунках </w:t>
      </w:r>
      <w:r>
        <w:t>5</w:t>
      </w:r>
      <w:r w:rsidRPr="0049552A">
        <w:t xml:space="preserve"> и </w:t>
      </w:r>
      <w:r>
        <w:t>6</w:t>
      </w:r>
      <w:r w:rsidRPr="0049552A">
        <w:t xml:space="preserve"> соответственно</w:t>
      </w:r>
      <w:r>
        <w:t>.</w:t>
      </w:r>
    </w:p>
    <w:p w14:paraId="264C3A18" w14:textId="241029E8" w:rsidR="00801931" w:rsidRDefault="00801931" w:rsidP="00801931">
      <w:pPr>
        <w:pStyle w:val="afd"/>
      </w:pPr>
      <w:r w:rsidRPr="00801931">
        <w:rPr>
          <w:lang w:val="en-US"/>
        </w:rPr>
        <w:drawing>
          <wp:inline distT="0" distB="0" distL="0" distR="0" wp14:anchorId="58AEABC6" wp14:editId="676F678B">
            <wp:extent cx="5939790" cy="3256915"/>
            <wp:effectExtent l="0" t="0" r="3810" b="635"/>
            <wp:docPr id="495887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878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D15E4" w14:textId="1165AF34" w:rsidR="00801931" w:rsidRPr="00801931" w:rsidRDefault="00801931" w:rsidP="00CC028C">
      <w:pPr>
        <w:pStyle w:val="afe"/>
      </w:pPr>
      <w:r w:rsidRPr="004510C0">
        <w:fldChar w:fldCharType="begin"/>
      </w:r>
      <w:r w:rsidRPr="004510C0">
        <w:instrText xml:space="preserve"> SEQ </w:instrText>
      </w:r>
      <w:r w:rsidRPr="004510C0">
        <w:rPr>
          <w:lang w:val="en-US"/>
        </w:rPr>
        <w:instrText>Image</w:instrText>
      </w:r>
      <w:r w:rsidRPr="004510C0">
        <w:instrText xml:space="preserve"> \# "Рисунок #" </w:instrText>
      </w:r>
      <w:r w:rsidRPr="004510C0">
        <w:fldChar w:fldCharType="separate"/>
      </w:r>
      <w:r w:rsidRPr="004510C0">
        <w:t xml:space="preserve">Рисунок </w:t>
      </w:r>
      <w:r w:rsidRPr="004510C0">
        <w:rPr>
          <w:lang w:val="en-US"/>
        </w:rPr>
        <w:fldChar w:fldCharType="end"/>
      </w:r>
      <w:r>
        <w:t>5</w:t>
      </w:r>
      <w:r w:rsidRPr="004510C0">
        <w:t xml:space="preserve"> – </w:t>
      </w:r>
      <w:r>
        <w:t>«</w:t>
      </w:r>
      <w:proofErr w:type="spellStart"/>
      <w:r>
        <w:rPr>
          <w:lang w:val="en-US"/>
        </w:rPr>
        <w:t>EventApp</w:t>
      </w:r>
      <w:proofErr w:type="spellEnd"/>
      <w:r>
        <w:t>»</w:t>
      </w:r>
      <w:r w:rsidRPr="004510C0">
        <w:t>. Вид</w:t>
      </w:r>
      <w:r>
        <w:t xml:space="preserve"> страницы мероприятий до модификаци</w:t>
      </w:r>
      <w:r w:rsidR="00CC028C">
        <w:t>й</w:t>
      </w:r>
    </w:p>
    <w:p w14:paraId="658C9C01" w14:textId="4F228687" w:rsidR="00801931" w:rsidRDefault="00801931" w:rsidP="00801931">
      <w:r w:rsidRPr="00801931">
        <w:rPr>
          <w:noProof/>
          <w:lang w:val="en-US"/>
        </w:rPr>
        <w:lastRenderedPageBreak/>
        <w:drawing>
          <wp:inline distT="0" distB="0" distL="0" distR="0" wp14:anchorId="7A8FC5CD" wp14:editId="385443AD">
            <wp:extent cx="5939790" cy="3258185"/>
            <wp:effectExtent l="0" t="0" r="3810" b="0"/>
            <wp:docPr id="1400336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367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F609E" w14:textId="29A04392" w:rsidR="00CC028C" w:rsidRPr="00CC028C" w:rsidRDefault="00CC028C" w:rsidP="00CC028C">
      <w:pPr>
        <w:pStyle w:val="afe"/>
      </w:pPr>
      <w:r w:rsidRPr="004510C0">
        <w:fldChar w:fldCharType="begin"/>
      </w:r>
      <w:r w:rsidRPr="004510C0">
        <w:instrText xml:space="preserve"> SEQ </w:instrText>
      </w:r>
      <w:r w:rsidRPr="004510C0">
        <w:rPr>
          <w:lang w:val="en-US"/>
        </w:rPr>
        <w:instrText>Image</w:instrText>
      </w:r>
      <w:r w:rsidRPr="004510C0">
        <w:instrText xml:space="preserve"> \# "Рисунок #" </w:instrText>
      </w:r>
      <w:r w:rsidRPr="004510C0">
        <w:fldChar w:fldCharType="separate"/>
      </w:r>
      <w:r w:rsidRPr="004510C0">
        <w:t xml:space="preserve">Рисунок </w:t>
      </w:r>
      <w:r w:rsidRPr="004510C0">
        <w:rPr>
          <w:lang w:val="en-US"/>
        </w:rPr>
        <w:fldChar w:fldCharType="end"/>
      </w:r>
      <w:r>
        <w:t>6</w:t>
      </w:r>
      <w:r w:rsidRPr="004510C0">
        <w:t xml:space="preserve"> – </w:t>
      </w:r>
      <w:r>
        <w:t>«</w:t>
      </w:r>
      <w:proofErr w:type="spellStart"/>
      <w:r>
        <w:rPr>
          <w:lang w:val="en-US"/>
        </w:rPr>
        <w:t>EventApp</w:t>
      </w:r>
      <w:proofErr w:type="spellEnd"/>
      <w:r>
        <w:t>»</w:t>
      </w:r>
      <w:r w:rsidRPr="004510C0">
        <w:t>. Вид</w:t>
      </w:r>
      <w:r>
        <w:t xml:space="preserve"> страницы мероприятий после модификаций</w:t>
      </w:r>
    </w:p>
    <w:p w14:paraId="3B844ACE" w14:textId="4463D3CB" w:rsidR="007B1296" w:rsidRDefault="007B1296" w:rsidP="007B1296">
      <w:pPr>
        <w:pStyle w:val="2"/>
      </w:pPr>
      <w:bookmarkStart w:id="7" w:name="_Toc194697001"/>
      <w:r>
        <w:t>О</w:t>
      </w:r>
      <w:bookmarkEnd w:id="7"/>
      <w:r w:rsidR="0037568B">
        <w:t xml:space="preserve">беспечение защиты </w:t>
      </w:r>
      <w:r w:rsidR="003F4DE7">
        <w:t>программного обеспечения</w:t>
      </w:r>
      <w:r w:rsidR="0037568B">
        <w:t xml:space="preserve"> и данных</w:t>
      </w:r>
    </w:p>
    <w:p w14:paraId="07824563" w14:textId="2049C306" w:rsidR="00EF0574" w:rsidRDefault="00EF0574" w:rsidP="00EF0574">
      <w:pPr>
        <w:pStyle w:val="a3"/>
      </w:pPr>
      <w:r>
        <w:rPr>
          <w:rStyle w:val="ng-star-inserted1"/>
        </w:rPr>
        <w:t xml:space="preserve">Для обеспечения безопасности развернутого программного обеспечения и защиты пользовательских данных реализован комплекс мер. </w:t>
      </w:r>
    </w:p>
    <w:p w14:paraId="2BACA4C8" w14:textId="7903059A" w:rsidR="00EF0574" w:rsidRPr="00EF0574" w:rsidRDefault="00EF0574" w:rsidP="00EF0574">
      <w:pPr>
        <w:pStyle w:val="a3"/>
      </w:pPr>
      <w:r>
        <w:rPr>
          <w:rStyle w:val="ng-star-inserted1"/>
        </w:rPr>
        <w:t>Для ограничения доступа к функционалу системы реализована аутентификация пользователей на базе технологии JWT</w:t>
      </w:r>
      <w:r w:rsidRPr="00EF0574">
        <w:rPr>
          <w:rStyle w:val="ng-star-inserted1"/>
        </w:rPr>
        <w:t>.</w:t>
      </w:r>
    </w:p>
    <w:p w14:paraId="3E991274" w14:textId="49C3DFF2" w:rsidR="00CC028C" w:rsidRPr="00EF0574" w:rsidRDefault="00EF0574" w:rsidP="00680DA6">
      <w:pPr>
        <w:pStyle w:val="a3"/>
      </w:pPr>
      <w:r>
        <w:rPr>
          <w:rStyle w:val="ng-star-inserted1"/>
        </w:rPr>
        <w:t>В целях обеспечения защиты конфиденциальной информации реализовано хеширование пользовательских паролей перед их сохранением в БД, что гарантирует невозможность восстановления исходных паролей даже в случае потенциальной компрометации данных.</w:t>
      </w:r>
    </w:p>
    <w:p w14:paraId="23DB2058" w14:textId="77777777" w:rsidR="007B1296" w:rsidRDefault="007B1296" w:rsidP="007B1296">
      <w:pPr>
        <w:pStyle w:val="a7"/>
      </w:pPr>
      <w:bookmarkStart w:id="8" w:name="_Toc194697003"/>
      <w:r>
        <w:lastRenderedPageBreak/>
        <w:t>Заключение</w:t>
      </w:r>
      <w:bookmarkEnd w:id="8"/>
    </w:p>
    <w:p w14:paraId="6E36CB79" w14:textId="77777777" w:rsidR="00612805" w:rsidRDefault="00612805" w:rsidP="00612805">
      <w:pPr>
        <w:pStyle w:val="a3"/>
      </w:pPr>
      <w:r w:rsidRPr="00612805">
        <w:t xml:space="preserve">Во время прохождения производственной практики в МБОУ СШ №82 закреплены полученные теоретические знания, приобретены необходимые практические умения и навыки работы, получены знания об организации, структуре, принципах функционирования и технике безопасности организации. </w:t>
      </w:r>
    </w:p>
    <w:p w14:paraId="7D710EEE" w14:textId="34605201" w:rsidR="00612805" w:rsidRPr="00612805" w:rsidRDefault="00612805" w:rsidP="00612805">
      <w:pPr>
        <w:pStyle w:val="a3"/>
      </w:pPr>
      <w:r w:rsidRPr="00612805">
        <w:t>Поставленная цель выполнена, в процессе ее достижения решены следующие задачи:</w:t>
      </w:r>
    </w:p>
    <w:p w14:paraId="7556C512" w14:textId="77777777" w:rsidR="00612805" w:rsidRPr="00612805" w:rsidRDefault="00612805" w:rsidP="00612805">
      <w:pPr>
        <w:pStyle w:val="a1"/>
      </w:pPr>
      <w:r w:rsidRPr="00612805">
        <w:t>проанализированы функциональные и эксплуатационные требования к ПО;</w:t>
      </w:r>
    </w:p>
    <w:p w14:paraId="1CD347F1" w14:textId="77777777" w:rsidR="00612805" w:rsidRPr="00612805" w:rsidRDefault="00612805" w:rsidP="00612805">
      <w:pPr>
        <w:pStyle w:val="a1"/>
      </w:pPr>
      <w:r w:rsidRPr="00612805">
        <w:t xml:space="preserve">сформированы требования к ПО </w:t>
      </w:r>
      <w:proofErr w:type="spellStart"/>
      <w:r w:rsidRPr="00612805">
        <w:t>по</w:t>
      </w:r>
      <w:proofErr w:type="spellEnd"/>
      <w:r w:rsidRPr="00612805">
        <w:t xml:space="preserve"> предложенной документации;</w:t>
      </w:r>
    </w:p>
    <w:p w14:paraId="707B9A86" w14:textId="77777777" w:rsidR="00612805" w:rsidRPr="00612805" w:rsidRDefault="00612805" w:rsidP="00612805">
      <w:pPr>
        <w:pStyle w:val="a1"/>
      </w:pPr>
      <w:r w:rsidRPr="00612805">
        <w:t>реализованы и интегрированы модули в ПО;</w:t>
      </w:r>
    </w:p>
    <w:p w14:paraId="50E40CCD" w14:textId="77777777" w:rsidR="00612805" w:rsidRPr="00612805" w:rsidRDefault="00612805" w:rsidP="00612805">
      <w:pPr>
        <w:pStyle w:val="a1"/>
      </w:pPr>
      <w:r w:rsidRPr="00612805">
        <w:t>использована система контроля версий;</w:t>
      </w:r>
    </w:p>
    <w:p w14:paraId="57CBF3B5" w14:textId="77777777" w:rsidR="00612805" w:rsidRPr="00612805" w:rsidRDefault="00612805" w:rsidP="00612805">
      <w:pPr>
        <w:pStyle w:val="a1"/>
      </w:pPr>
      <w:r w:rsidRPr="00612805">
        <w:t>использованы инструментальные средства на этапе отладки программного продукта;</w:t>
      </w:r>
    </w:p>
    <w:p w14:paraId="46513B6C" w14:textId="77777777" w:rsidR="00612805" w:rsidRPr="00612805" w:rsidRDefault="00612805" w:rsidP="00612805">
      <w:pPr>
        <w:pStyle w:val="a1"/>
      </w:pPr>
      <w:r w:rsidRPr="00612805">
        <w:t>разработаны тестовые наборы и сценарии;</w:t>
      </w:r>
    </w:p>
    <w:p w14:paraId="356181D1" w14:textId="77777777" w:rsidR="00612805" w:rsidRPr="00612805" w:rsidRDefault="00612805" w:rsidP="00612805">
      <w:pPr>
        <w:pStyle w:val="a1"/>
      </w:pPr>
      <w:r w:rsidRPr="00612805">
        <w:t xml:space="preserve">проведено тестирование ПО </w:t>
      </w:r>
      <w:proofErr w:type="spellStart"/>
      <w:r w:rsidRPr="00612805">
        <w:t>по</w:t>
      </w:r>
      <w:proofErr w:type="spellEnd"/>
      <w:r w:rsidRPr="00612805">
        <w:t xml:space="preserve"> определенному сценарию;</w:t>
      </w:r>
    </w:p>
    <w:p w14:paraId="78BDF1C2" w14:textId="77777777" w:rsidR="00612805" w:rsidRPr="00612805" w:rsidRDefault="00612805" w:rsidP="00612805">
      <w:pPr>
        <w:pStyle w:val="a1"/>
      </w:pPr>
      <w:r w:rsidRPr="00612805">
        <w:t>проведено инспектирование разработанных программных модулей на предмет соответствия стандартам кодирования;</w:t>
      </w:r>
    </w:p>
    <w:p w14:paraId="29F0A094" w14:textId="77777777" w:rsidR="00612805" w:rsidRPr="00612805" w:rsidRDefault="00612805" w:rsidP="00612805">
      <w:pPr>
        <w:pStyle w:val="a1"/>
      </w:pPr>
      <w:r w:rsidRPr="00612805">
        <w:t>выполнен сбор и настройка конфигурации ПО компьютерных систем;</w:t>
      </w:r>
    </w:p>
    <w:p w14:paraId="0F4D2669" w14:textId="77777777" w:rsidR="00612805" w:rsidRPr="00612805" w:rsidRDefault="00612805" w:rsidP="00612805">
      <w:pPr>
        <w:pStyle w:val="a1"/>
      </w:pPr>
      <w:r w:rsidRPr="00612805">
        <w:t>выполнена инсталляция ПО компьютерных систем;</w:t>
      </w:r>
    </w:p>
    <w:p w14:paraId="1DC7390D" w14:textId="77777777" w:rsidR="00612805" w:rsidRPr="00612805" w:rsidRDefault="00612805" w:rsidP="00612805">
      <w:pPr>
        <w:pStyle w:val="a1"/>
      </w:pPr>
      <w:r w:rsidRPr="00612805">
        <w:t>выполнена настройка отдельных компонентов ПО компьютерных систем;</w:t>
      </w:r>
    </w:p>
    <w:p w14:paraId="7EE47652" w14:textId="77777777" w:rsidR="00612805" w:rsidRPr="00612805" w:rsidRDefault="00612805" w:rsidP="00612805">
      <w:pPr>
        <w:pStyle w:val="a1"/>
      </w:pPr>
      <w:r w:rsidRPr="00612805">
        <w:t>сформированы эксплуатационные характеристики ПО компьютерных систем;</w:t>
      </w:r>
    </w:p>
    <w:p w14:paraId="1D9C1663" w14:textId="77777777" w:rsidR="00612805" w:rsidRPr="00612805" w:rsidRDefault="00612805" w:rsidP="00612805">
      <w:pPr>
        <w:pStyle w:val="a1"/>
      </w:pPr>
      <w:r w:rsidRPr="00612805">
        <w:t>выполнена модификация отдельных компонентов ПО, в соответствии с потребностями заказчика;</w:t>
      </w:r>
    </w:p>
    <w:p w14:paraId="190BBC47" w14:textId="577CA387" w:rsidR="00BB22C1" w:rsidRPr="008B382B" w:rsidRDefault="00612805" w:rsidP="00CA1FD2">
      <w:pPr>
        <w:pStyle w:val="a1"/>
      </w:pPr>
      <w:r w:rsidRPr="00612805">
        <w:t>выполнена организация защиты ПО компьютерных систем программными средствами.</w:t>
      </w:r>
    </w:p>
    <w:p w14:paraId="7242B5D9" w14:textId="77777777" w:rsidR="007B1296" w:rsidRDefault="007B1296" w:rsidP="007B1296">
      <w:pPr>
        <w:pStyle w:val="a7"/>
      </w:pPr>
      <w:bookmarkStart w:id="9" w:name="_Toc194697004"/>
      <w:r>
        <w:lastRenderedPageBreak/>
        <w:t>Список использованных источников</w:t>
      </w:r>
      <w:bookmarkEnd w:id="9"/>
    </w:p>
    <w:p w14:paraId="7C59088F" w14:textId="7A01267D" w:rsidR="00A172B0" w:rsidRDefault="00A172B0" w:rsidP="00A172B0">
      <w:pPr>
        <w:pStyle w:val="a3"/>
        <w:numPr>
          <w:ilvl w:val="0"/>
          <w:numId w:val="6"/>
        </w:numPr>
      </w:pPr>
      <w:r w:rsidRPr="0078386D">
        <w:t>Бек, К. Экстремальное программирование: разработка через тестирование. – Санкт-</w:t>
      </w:r>
      <w:proofErr w:type="gramStart"/>
      <w:r w:rsidRPr="0078386D">
        <w:t>Петербург :</w:t>
      </w:r>
      <w:proofErr w:type="gramEnd"/>
      <w:r w:rsidRPr="0078386D">
        <w:t xml:space="preserve"> Питер, 2021. – 224 с. – URL: </w:t>
      </w:r>
      <w:hyperlink r:id="rId14" w:history="1">
        <w:r w:rsidRPr="0078386D">
          <w:t>https://</w:t>
        </w:r>
      </w:hyperlink>
      <w:hyperlink r:id="rId15" w:history="1">
        <w:r w:rsidRPr="0078386D">
          <w:t>ibooks.ru/bookshelf/376974/reading</w:t>
        </w:r>
      </w:hyperlink>
      <w:r w:rsidRPr="0078386D">
        <w:t xml:space="preserve"> (дата обращения: </w:t>
      </w:r>
      <w:r>
        <w:t>27</w:t>
      </w:r>
      <w:r w:rsidRPr="0078386D">
        <w:t>.</w:t>
      </w:r>
      <w:r w:rsidR="009C5EAD" w:rsidRPr="009C5EAD">
        <w:t>03</w:t>
      </w:r>
      <w:r w:rsidRPr="0078386D">
        <w:t>.202</w:t>
      </w:r>
      <w:r w:rsidR="009C5EAD" w:rsidRPr="009C5EAD">
        <w:t>6</w:t>
      </w:r>
      <w:r w:rsidRPr="0078386D">
        <w:t xml:space="preserve">). – Режим доступа: для </w:t>
      </w:r>
      <w:proofErr w:type="spellStart"/>
      <w:r w:rsidRPr="0078386D">
        <w:t>зарегистрир</w:t>
      </w:r>
      <w:proofErr w:type="spellEnd"/>
      <w:r w:rsidRPr="0078386D">
        <w:t>. пользователей. – Текст: электронный.</w:t>
      </w:r>
    </w:p>
    <w:p w14:paraId="7EAA41D8" w14:textId="731DB8D2" w:rsidR="00A172B0" w:rsidRDefault="00A172B0" w:rsidP="00A172B0">
      <w:pPr>
        <w:pStyle w:val="a3"/>
        <w:numPr>
          <w:ilvl w:val="0"/>
          <w:numId w:val="6"/>
        </w:numPr>
      </w:pPr>
      <w:r w:rsidRPr="0078386D">
        <w:t xml:space="preserve">Гагарина, Л. Г. Технология разработки программного </w:t>
      </w:r>
      <w:proofErr w:type="gramStart"/>
      <w:r w:rsidRPr="0078386D">
        <w:t>обеспечения :</w:t>
      </w:r>
      <w:proofErr w:type="gramEnd"/>
      <w:r w:rsidRPr="0078386D">
        <w:t xml:space="preserve"> учебное пособие / Л. Г. Гагарина, Е. В. Кокорева, Б. Д. Сидорова-</w:t>
      </w:r>
      <w:proofErr w:type="spellStart"/>
      <w:proofErr w:type="gramStart"/>
      <w:r w:rsidRPr="0078386D">
        <w:t>Виснадул</w:t>
      </w:r>
      <w:proofErr w:type="spellEnd"/>
      <w:r w:rsidRPr="0078386D">
        <w:t xml:space="preserve"> ;</w:t>
      </w:r>
      <w:proofErr w:type="gramEnd"/>
      <w:r w:rsidRPr="0078386D">
        <w:t xml:space="preserve"> под ред. Л. Г. Гагариной. – </w:t>
      </w:r>
      <w:proofErr w:type="gramStart"/>
      <w:r w:rsidRPr="0078386D">
        <w:t>Москва :</w:t>
      </w:r>
      <w:proofErr w:type="gramEnd"/>
      <w:r w:rsidRPr="0078386D">
        <w:t xml:space="preserve"> </w:t>
      </w:r>
      <w:proofErr w:type="gramStart"/>
      <w:r w:rsidRPr="0078386D">
        <w:t>ФОРУМ :</w:t>
      </w:r>
      <w:proofErr w:type="gramEnd"/>
      <w:r w:rsidRPr="0078386D">
        <w:t xml:space="preserve"> ИНФРА-М, 2025. – 400 с. – URL: </w:t>
      </w:r>
      <w:hyperlink r:id="rId16" w:history="1">
        <w:r w:rsidRPr="0078386D">
          <w:rPr>
            <w:rStyle w:val="af7"/>
            <w:color w:val="auto"/>
            <w:u w:val="none"/>
          </w:rPr>
          <w:t>https://</w:t>
        </w:r>
      </w:hyperlink>
      <w:hyperlink r:id="rId17" w:history="1">
        <w:r w:rsidRPr="0078386D">
          <w:rPr>
            <w:rStyle w:val="af7"/>
            <w:color w:val="auto"/>
            <w:u w:val="none"/>
          </w:rPr>
          <w:t>znanium.ru/catalog/product/2178802</w:t>
        </w:r>
      </w:hyperlink>
      <w:r w:rsidRPr="0078386D">
        <w:t xml:space="preserve"> (дата обращения: </w:t>
      </w:r>
      <w:r w:rsidR="009C5EAD" w:rsidRPr="009C5EAD">
        <w:t>02</w:t>
      </w:r>
      <w:r w:rsidRPr="0078386D">
        <w:t>.</w:t>
      </w:r>
      <w:r w:rsidR="009C5EAD" w:rsidRPr="009C5EAD">
        <w:t>03</w:t>
      </w:r>
      <w:r w:rsidRPr="0078386D">
        <w:t>.202</w:t>
      </w:r>
      <w:r w:rsidR="009C5EAD" w:rsidRPr="009C5EAD">
        <w:t>6</w:t>
      </w:r>
      <w:r w:rsidRPr="0078386D">
        <w:t xml:space="preserve">). – Режим доступа: по подписке. – </w:t>
      </w:r>
      <w:proofErr w:type="gramStart"/>
      <w:r w:rsidRPr="0078386D">
        <w:t>Текст :</w:t>
      </w:r>
      <w:proofErr w:type="gramEnd"/>
      <w:r w:rsidRPr="0078386D">
        <w:t xml:space="preserve"> электронный.</w:t>
      </w:r>
    </w:p>
    <w:p w14:paraId="64ACEAE3" w14:textId="0680A1BC" w:rsidR="00A172B0" w:rsidRDefault="00A172B0" w:rsidP="00A172B0">
      <w:pPr>
        <w:pStyle w:val="a3"/>
        <w:numPr>
          <w:ilvl w:val="0"/>
          <w:numId w:val="6"/>
        </w:numPr>
      </w:pPr>
      <w:proofErr w:type="spellStart"/>
      <w:r w:rsidRPr="0078386D">
        <w:t>Мартишин</w:t>
      </w:r>
      <w:proofErr w:type="spellEnd"/>
      <w:r w:rsidRPr="0078386D">
        <w:t xml:space="preserve">, С. А. Базы данных. Практическое применение СУБД SQL и </w:t>
      </w:r>
      <w:proofErr w:type="spellStart"/>
      <w:r w:rsidRPr="0078386D">
        <w:t>NoSQL</w:t>
      </w:r>
      <w:proofErr w:type="spellEnd"/>
      <w:r w:rsidRPr="0078386D">
        <w:t xml:space="preserve">-типа для проектирования информационных </w:t>
      </w:r>
      <w:proofErr w:type="gramStart"/>
      <w:r w:rsidRPr="0078386D">
        <w:t>систем :</w:t>
      </w:r>
      <w:proofErr w:type="gramEnd"/>
      <w:r w:rsidRPr="0078386D">
        <w:t xml:space="preserve"> учебное пособие / С. А. </w:t>
      </w:r>
      <w:proofErr w:type="spellStart"/>
      <w:r w:rsidRPr="0078386D">
        <w:t>Мартишин</w:t>
      </w:r>
      <w:proofErr w:type="spellEnd"/>
      <w:r w:rsidRPr="0078386D">
        <w:t xml:space="preserve">, В. Л. Симонов, М. В. Храпченко. – </w:t>
      </w:r>
      <w:proofErr w:type="gramStart"/>
      <w:r w:rsidRPr="0078386D">
        <w:t>Москва :</w:t>
      </w:r>
      <w:proofErr w:type="gramEnd"/>
      <w:r w:rsidRPr="0078386D">
        <w:t xml:space="preserve"> </w:t>
      </w:r>
      <w:proofErr w:type="gramStart"/>
      <w:r w:rsidRPr="0078386D">
        <w:t>ФОРУМ :</w:t>
      </w:r>
      <w:proofErr w:type="gramEnd"/>
      <w:r w:rsidRPr="0078386D">
        <w:t xml:space="preserve"> ИНФРА-М, 2024. – 368 с.</w:t>
      </w:r>
      <w:r>
        <w:t xml:space="preserve"> </w:t>
      </w:r>
      <w:r w:rsidRPr="0078386D">
        <w:t xml:space="preserve">– URL: </w:t>
      </w:r>
      <w:hyperlink r:id="rId18" w:history="1">
        <w:r w:rsidRPr="0078386D">
          <w:rPr>
            <w:rStyle w:val="af7"/>
            <w:color w:val="auto"/>
            <w:u w:val="none"/>
          </w:rPr>
          <w:t>https://</w:t>
        </w:r>
      </w:hyperlink>
      <w:hyperlink r:id="rId19" w:history="1">
        <w:r w:rsidRPr="0078386D">
          <w:rPr>
            <w:rStyle w:val="af7"/>
            <w:color w:val="auto"/>
            <w:u w:val="none"/>
          </w:rPr>
          <w:t>znanium.ru/catalog/product/2096940</w:t>
        </w:r>
      </w:hyperlink>
      <w:r w:rsidRPr="0078386D">
        <w:t xml:space="preserve"> (дата обращения: </w:t>
      </w:r>
      <w:r w:rsidR="009C5EAD" w:rsidRPr="009C5EAD">
        <w:t>17</w:t>
      </w:r>
      <w:r w:rsidRPr="0078386D">
        <w:t>.</w:t>
      </w:r>
      <w:r w:rsidR="009C5EAD" w:rsidRPr="009C5EAD">
        <w:t>02</w:t>
      </w:r>
      <w:r w:rsidRPr="0078386D">
        <w:t>.202</w:t>
      </w:r>
      <w:r w:rsidR="009C5EAD" w:rsidRPr="009C5EAD">
        <w:t>6</w:t>
      </w:r>
      <w:r w:rsidRPr="0078386D">
        <w:t>). – Режим доступа: по подписке.</w:t>
      </w:r>
      <w:r>
        <w:t xml:space="preserve"> </w:t>
      </w:r>
      <w:r w:rsidRPr="0078386D">
        <w:t xml:space="preserve">– </w:t>
      </w:r>
      <w:proofErr w:type="gramStart"/>
      <w:r w:rsidRPr="0078386D">
        <w:t>Текст :</w:t>
      </w:r>
      <w:proofErr w:type="gramEnd"/>
      <w:r w:rsidRPr="0078386D">
        <w:t xml:space="preserve"> электронный.</w:t>
      </w:r>
    </w:p>
    <w:p w14:paraId="58BBE433" w14:textId="66E7518B" w:rsidR="00A172B0" w:rsidRDefault="00A172B0" w:rsidP="00A172B0">
      <w:pPr>
        <w:pStyle w:val="a3"/>
        <w:numPr>
          <w:ilvl w:val="0"/>
          <w:numId w:val="6"/>
        </w:numPr>
      </w:pPr>
      <w:proofErr w:type="spellStart"/>
      <w:r w:rsidRPr="0078386D">
        <w:t>Тидвелл</w:t>
      </w:r>
      <w:proofErr w:type="spellEnd"/>
      <w:r w:rsidRPr="0078386D">
        <w:t>, Д. Разработка интерфейсов. Паттерны проектирования. 3-е изд. – Санкт-</w:t>
      </w:r>
      <w:proofErr w:type="gramStart"/>
      <w:r w:rsidRPr="0078386D">
        <w:t>Петербург :</w:t>
      </w:r>
      <w:proofErr w:type="gramEnd"/>
      <w:r w:rsidRPr="0078386D">
        <w:t xml:space="preserve"> Питер, 2022. – 560 с.</w:t>
      </w:r>
      <w:r>
        <w:t xml:space="preserve"> </w:t>
      </w:r>
      <w:r w:rsidRPr="0078386D">
        <w:t xml:space="preserve">– URL: </w:t>
      </w:r>
      <w:hyperlink r:id="rId20" w:history="1">
        <w:r w:rsidRPr="0078386D">
          <w:rPr>
            <w:rStyle w:val="af7"/>
            <w:color w:val="auto"/>
            <w:u w:val="none"/>
          </w:rPr>
          <w:t>https://</w:t>
        </w:r>
      </w:hyperlink>
      <w:hyperlink r:id="rId21" w:history="1">
        <w:r w:rsidRPr="0078386D">
          <w:rPr>
            <w:rStyle w:val="af7"/>
            <w:color w:val="auto"/>
            <w:u w:val="none"/>
          </w:rPr>
          <w:t>ibooks.ru/bookshelf/386796/reading</w:t>
        </w:r>
      </w:hyperlink>
      <w:r w:rsidRPr="0078386D">
        <w:t xml:space="preserve"> (дата обращения: </w:t>
      </w:r>
      <w:r w:rsidR="009C5EAD" w:rsidRPr="009C5EAD">
        <w:t>06</w:t>
      </w:r>
      <w:r w:rsidRPr="0078386D">
        <w:t>.</w:t>
      </w:r>
      <w:r w:rsidR="009C5EAD" w:rsidRPr="009C5EAD">
        <w:t>03</w:t>
      </w:r>
      <w:r w:rsidRPr="0078386D">
        <w:t>.20</w:t>
      </w:r>
      <w:r w:rsidR="009C5EAD" w:rsidRPr="009C5EAD">
        <w:t>26</w:t>
      </w:r>
      <w:r w:rsidRPr="0078386D">
        <w:t xml:space="preserve">). – Режим доступа: для </w:t>
      </w:r>
      <w:proofErr w:type="spellStart"/>
      <w:r w:rsidRPr="0078386D">
        <w:t>зарегистрир</w:t>
      </w:r>
      <w:proofErr w:type="spellEnd"/>
      <w:r w:rsidRPr="0078386D">
        <w:t>. пользователей.</w:t>
      </w:r>
      <w:r>
        <w:t xml:space="preserve"> </w:t>
      </w:r>
      <w:r w:rsidRPr="0078386D">
        <w:t xml:space="preserve">– </w:t>
      </w:r>
      <w:proofErr w:type="gramStart"/>
      <w:r w:rsidRPr="0078386D">
        <w:t>Текст :</w:t>
      </w:r>
      <w:proofErr w:type="gramEnd"/>
      <w:r w:rsidRPr="0078386D">
        <w:t xml:space="preserve"> электронный.</w:t>
      </w:r>
    </w:p>
    <w:p w14:paraId="20DAC5FA" w14:textId="23AD35FA" w:rsidR="00BB22C1" w:rsidRPr="00711564" w:rsidRDefault="00A172B0" w:rsidP="00A172B0">
      <w:pPr>
        <w:pStyle w:val="a3"/>
        <w:numPr>
          <w:ilvl w:val="0"/>
          <w:numId w:val="6"/>
        </w:numPr>
      </w:pPr>
      <w:r w:rsidRPr="0078386D">
        <w:t xml:space="preserve">Федорова, Г. Н. Разработка, внедрение и адаптация программного обеспечения отраслевой </w:t>
      </w:r>
      <w:proofErr w:type="gramStart"/>
      <w:r w:rsidRPr="0078386D">
        <w:t>направленности :</w:t>
      </w:r>
      <w:proofErr w:type="gramEnd"/>
      <w:r w:rsidRPr="0078386D">
        <w:t xml:space="preserve"> учебное пособие. — </w:t>
      </w:r>
      <w:proofErr w:type="gramStart"/>
      <w:r w:rsidRPr="0078386D">
        <w:t>Москва :</w:t>
      </w:r>
      <w:proofErr w:type="gramEnd"/>
      <w:r w:rsidRPr="0078386D">
        <w:t xml:space="preserve"> </w:t>
      </w:r>
      <w:proofErr w:type="gramStart"/>
      <w:r w:rsidRPr="0078386D">
        <w:t>КУРС :</w:t>
      </w:r>
      <w:proofErr w:type="gramEnd"/>
      <w:r w:rsidRPr="0078386D">
        <w:t xml:space="preserve"> ИНФРА-М, 2024. — 336 с. – URL: </w:t>
      </w:r>
      <w:hyperlink r:id="rId22" w:history="1">
        <w:r w:rsidRPr="0078386D">
          <w:rPr>
            <w:rStyle w:val="af7"/>
            <w:color w:val="auto"/>
            <w:u w:val="none"/>
          </w:rPr>
          <w:t>https://</w:t>
        </w:r>
      </w:hyperlink>
      <w:hyperlink r:id="rId23" w:history="1">
        <w:r w:rsidRPr="0078386D">
          <w:rPr>
            <w:rStyle w:val="af7"/>
            <w:color w:val="auto"/>
            <w:u w:val="none"/>
          </w:rPr>
          <w:t>znanium.ru/catalog/product/2083407</w:t>
        </w:r>
      </w:hyperlink>
      <w:r w:rsidRPr="0078386D">
        <w:t xml:space="preserve"> (дата обращения: </w:t>
      </w:r>
      <w:r w:rsidR="009C5EAD" w:rsidRPr="009C5EAD">
        <w:t>10</w:t>
      </w:r>
      <w:r w:rsidRPr="0078386D">
        <w:t>.</w:t>
      </w:r>
      <w:r w:rsidR="009C5EAD" w:rsidRPr="009C5EAD">
        <w:t>03</w:t>
      </w:r>
      <w:r w:rsidRPr="0078386D">
        <w:t>.202</w:t>
      </w:r>
      <w:r w:rsidR="009C5EAD" w:rsidRPr="009C5EAD">
        <w:t>6</w:t>
      </w:r>
      <w:r w:rsidRPr="0078386D">
        <w:t xml:space="preserve">). – Режим доступа: по подписке. – </w:t>
      </w:r>
      <w:proofErr w:type="gramStart"/>
      <w:r w:rsidRPr="0078386D">
        <w:t>Текст :</w:t>
      </w:r>
      <w:proofErr w:type="gramEnd"/>
      <w:r w:rsidRPr="0078386D">
        <w:t xml:space="preserve"> электронный.</w:t>
      </w:r>
    </w:p>
    <w:sectPr w:rsidR="00BB22C1" w:rsidRPr="00711564" w:rsidSect="007B1296">
      <w:footerReference w:type="default" r:id="rId24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7D8E4" w14:textId="77777777" w:rsidR="001015AB" w:rsidRDefault="001015AB" w:rsidP="007B1296">
      <w:r>
        <w:separator/>
      </w:r>
    </w:p>
  </w:endnote>
  <w:endnote w:type="continuationSeparator" w:id="0">
    <w:p w14:paraId="5C281550" w14:textId="77777777" w:rsidR="001015AB" w:rsidRDefault="001015AB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3229897"/>
      <w:docPartObj>
        <w:docPartGallery w:val="Page Numbers (Bottom of Page)"/>
        <w:docPartUnique/>
      </w:docPartObj>
    </w:sdtPr>
    <w:sdtContent>
      <w:p w14:paraId="65BF3A40" w14:textId="77777777" w:rsidR="007B1296" w:rsidRDefault="007B1296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8222F" w14:textId="77777777" w:rsidR="001015AB" w:rsidRDefault="001015AB" w:rsidP="007B1296">
      <w:r>
        <w:separator/>
      </w:r>
    </w:p>
  </w:footnote>
  <w:footnote w:type="continuationSeparator" w:id="0">
    <w:p w14:paraId="35330EA2" w14:textId="77777777" w:rsidR="001015AB" w:rsidRDefault="001015AB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0067E"/>
    <w:multiLevelType w:val="multilevel"/>
    <w:tmpl w:val="96BA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125DD8"/>
    <w:multiLevelType w:val="hybridMultilevel"/>
    <w:tmpl w:val="F27E5FD2"/>
    <w:lvl w:ilvl="0" w:tplc="8A34532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D86B0D"/>
    <w:multiLevelType w:val="multilevel"/>
    <w:tmpl w:val="4442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7B6699"/>
    <w:multiLevelType w:val="hybridMultilevel"/>
    <w:tmpl w:val="8D7AED0C"/>
    <w:lvl w:ilvl="0" w:tplc="A156E944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FA6CCF"/>
    <w:multiLevelType w:val="multilevel"/>
    <w:tmpl w:val="5F02679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11" w15:restartNumberingAfterBreak="0">
    <w:nsid w:val="6FC34D8F"/>
    <w:multiLevelType w:val="multilevel"/>
    <w:tmpl w:val="6288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187C2A"/>
    <w:multiLevelType w:val="hybridMultilevel"/>
    <w:tmpl w:val="3D9E20A6"/>
    <w:lvl w:ilvl="0" w:tplc="C486BBF4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985092317">
    <w:abstractNumId w:val="10"/>
  </w:num>
  <w:num w:numId="2" w16cid:durableId="7950592">
    <w:abstractNumId w:val="4"/>
  </w:num>
  <w:num w:numId="3" w16cid:durableId="628048113">
    <w:abstractNumId w:val="3"/>
  </w:num>
  <w:num w:numId="4" w16cid:durableId="2135827608">
    <w:abstractNumId w:val="3"/>
    <w:lvlOverride w:ilvl="0">
      <w:startOverride w:val="1"/>
    </w:lvlOverride>
  </w:num>
  <w:num w:numId="5" w16cid:durableId="652831221">
    <w:abstractNumId w:val="3"/>
    <w:lvlOverride w:ilvl="0">
      <w:startOverride w:val="1"/>
    </w:lvlOverride>
  </w:num>
  <w:num w:numId="6" w16cid:durableId="66077165">
    <w:abstractNumId w:val="8"/>
  </w:num>
  <w:num w:numId="7" w16cid:durableId="1680040263">
    <w:abstractNumId w:val="9"/>
  </w:num>
  <w:num w:numId="8" w16cid:durableId="1202328333">
    <w:abstractNumId w:val="2"/>
  </w:num>
  <w:num w:numId="9" w16cid:durableId="1589458984">
    <w:abstractNumId w:val="1"/>
  </w:num>
  <w:num w:numId="10" w16cid:durableId="1697805710">
    <w:abstractNumId w:val="12"/>
  </w:num>
  <w:num w:numId="11" w16cid:durableId="20669604">
    <w:abstractNumId w:val="7"/>
  </w:num>
  <w:num w:numId="12" w16cid:durableId="671683757">
    <w:abstractNumId w:val="5"/>
  </w:num>
  <w:num w:numId="13" w16cid:durableId="498693079">
    <w:abstractNumId w:val="13"/>
  </w:num>
  <w:num w:numId="14" w16cid:durableId="732778399">
    <w:abstractNumId w:val="11"/>
  </w:num>
  <w:num w:numId="15" w16cid:durableId="1145665294">
    <w:abstractNumId w:val="6"/>
  </w:num>
  <w:num w:numId="16" w16cid:durableId="734279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7CB"/>
    <w:rsid w:val="000012F5"/>
    <w:rsid w:val="00004554"/>
    <w:rsid w:val="00006D8A"/>
    <w:rsid w:val="00022EAD"/>
    <w:rsid w:val="000274CE"/>
    <w:rsid w:val="00040D7E"/>
    <w:rsid w:val="00043665"/>
    <w:rsid w:val="00046A82"/>
    <w:rsid w:val="000547B5"/>
    <w:rsid w:val="00070444"/>
    <w:rsid w:val="00071534"/>
    <w:rsid w:val="00073D60"/>
    <w:rsid w:val="00084431"/>
    <w:rsid w:val="000B2040"/>
    <w:rsid w:val="000C03D0"/>
    <w:rsid w:val="000C6141"/>
    <w:rsid w:val="000D32D3"/>
    <w:rsid w:val="000E70B1"/>
    <w:rsid w:val="000E7296"/>
    <w:rsid w:val="001015AB"/>
    <w:rsid w:val="00104D3D"/>
    <w:rsid w:val="001213AC"/>
    <w:rsid w:val="00122DF6"/>
    <w:rsid w:val="00126BD2"/>
    <w:rsid w:val="00126FE5"/>
    <w:rsid w:val="00134565"/>
    <w:rsid w:val="00135AB1"/>
    <w:rsid w:val="00136836"/>
    <w:rsid w:val="001409C8"/>
    <w:rsid w:val="0014684F"/>
    <w:rsid w:val="001518E3"/>
    <w:rsid w:val="00154AC6"/>
    <w:rsid w:val="00157D07"/>
    <w:rsid w:val="001632F0"/>
    <w:rsid w:val="00167824"/>
    <w:rsid w:val="0018210A"/>
    <w:rsid w:val="00191CCD"/>
    <w:rsid w:val="001927D8"/>
    <w:rsid w:val="00197EED"/>
    <w:rsid w:val="001B0859"/>
    <w:rsid w:val="001B17C1"/>
    <w:rsid w:val="001B3299"/>
    <w:rsid w:val="001B5082"/>
    <w:rsid w:val="001B5A61"/>
    <w:rsid w:val="001C23B7"/>
    <w:rsid w:val="001C312F"/>
    <w:rsid w:val="001D6C1E"/>
    <w:rsid w:val="001E1C61"/>
    <w:rsid w:val="001E4B0A"/>
    <w:rsid w:val="001E5F25"/>
    <w:rsid w:val="001F384F"/>
    <w:rsid w:val="001F3B66"/>
    <w:rsid w:val="00201685"/>
    <w:rsid w:val="00203483"/>
    <w:rsid w:val="002037EC"/>
    <w:rsid w:val="002066E5"/>
    <w:rsid w:val="0022213E"/>
    <w:rsid w:val="0022470A"/>
    <w:rsid w:val="00230654"/>
    <w:rsid w:val="00234EB9"/>
    <w:rsid w:val="0023757A"/>
    <w:rsid w:val="00244503"/>
    <w:rsid w:val="00245045"/>
    <w:rsid w:val="00267E9D"/>
    <w:rsid w:val="002774DC"/>
    <w:rsid w:val="00277E80"/>
    <w:rsid w:val="00285A7F"/>
    <w:rsid w:val="00286F7A"/>
    <w:rsid w:val="0029075A"/>
    <w:rsid w:val="0029147C"/>
    <w:rsid w:val="0029217B"/>
    <w:rsid w:val="00293AD6"/>
    <w:rsid w:val="00294835"/>
    <w:rsid w:val="002A5D80"/>
    <w:rsid w:val="002A7F34"/>
    <w:rsid w:val="002B3240"/>
    <w:rsid w:val="002D5F2F"/>
    <w:rsid w:val="002D6AEE"/>
    <w:rsid w:val="002D6E03"/>
    <w:rsid w:val="002E1075"/>
    <w:rsid w:val="002E1BA2"/>
    <w:rsid w:val="002E6003"/>
    <w:rsid w:val="002E70E9"/>
    <w:rsid w:val="002F1F23"/>
    <w:rsid w:val="002F6823"/>
    <w:rsid w:val="00307E3F"/>
    <w:rsid w:val="00310845"/>
    <w:rsid w:val="00313BD4"/>
    <w:rsid w:val="003140F3"/>
    <w:rsid w:val="00333DDD"/>
    <w:rsid w:val="003376D2"/>
    <w:rsid w:val="003427CD"/>
    <w:rsid w:val="00346BC6"/>
    <w:rsid w:val="00350430"/>
    <w:rsid w:val="00350DEC"/>
    <w:rsid w:val="00352067"/>
    <w:rsid w:val="003616AA"/>
    <w:rsid w:val="00362590"/>
    <w:rsid w:val="0037568B"/>
    <w:rsid w:val="00390F2E"/>
    <w:rsid w:val="003A40F8"/>
    <w:rsid w:val="003A6D6C"/>
    <w:rsid w:val="003D17E3"/>
    <w:rsid w:val="003D18B5"/>
    <w:rsid w:val="003D6868"/>
    <w:rsid w:val="003F0CAB"/>
    <w:rsid w:val="003F4DE7"/>
    <w:rsid w:val="003F696A"/>
    <w:rsid w:val="00400664"/>
    <w:rsid w:val="0040455F"/>
    <w:rsid w:val="0041248F"/>
    <w:rsid w:val="004146A4"/>
    <w:rsid w:val="00427D53"/>
    <w:rsid w:val="004368E7"/>
    <w:rsid w:val="00446D2F"/>
    <w:rsid w:val="004510C0"/>
    <w:rsid w:val="00452189"/>
    <w:rsid w:val="00464FB9"/>
    <w:rsid w:val="00473C53"/>
    <w:rsid w:val="0048061E"/>
    <w:rsid w:val="00481208"/>
    <w:rsid w:val="00485388"/>
    <w:rsid w:val="0049552A"/>
    <w:rsid w:val="004A0A50"/>
    <w:rsid w:val="004A1392"/>
    <w:rsid w:val="004C1EF2"/>
    <w:rsid w:val="004C3B50"/>
    <w:rsid w:val="004D1C92"/>
    <w:rsid w:val="004D1D4C"/>
    <w:rsid w:val="004D2CE9"/>
    <w:rsid w:val="004F2329"/>
    <w:rsid w:val="004F24AF"/>
    <w:rsid w:val="004F4E62"/>
    <w:rsid w:val="0050345D"/>
    <w:rsid w:val="00540F99"/>
    <w:rsid w:val="00543708"/>
    <w:rsid w:val="00547AB8"/>
    <w:rsid w:val="00547AED"/>
    <w:rsid w:val="00563498"/>
    <w:rsid w:val="005728C6"/>
    <w:rsid w:val="00575726"/>
    <w:rsid w:val="005842D8"/>
    <w:rsid w:val="00587C6E"/>
    <w:rsid w:val="0059600B"/>
    <w:rsid w:val="00596C13"/>
    <w:rsid w:val="005976D6"/>
    <w:rsid w:val="005A463C"/>
    <w:rsid w:val="005C17F9"/>
    <w:rsid w:val="005C36E5"/>
    <w:rsid w:val="005C6335"/>
    <w:rsid w:val="005D03F9"/>
    <w:rsid w:val="005D0FDF"/>
    <w:rsid w:val="005D10F9"/>
    <w:rsid w:val="005E7569"/>
    <w:rsid w:val="0060142D"/>
    <w:rsid w:val="00604AB6"/>
    <w:rsid w:val="006108A6"/>
    <w:rsid w:val="00612805"/>
    <w:rsid w:val="00614A54"/>
    <w:rsid w:val="00626DF4"/>
    <w:rsid w:val="00631082"/>
    <w:rsid w:val="00637332"/>
    <w:rsid w:val="00642AA7"/>
    <w:rsid w:val="00642EA4"/>
    <w:rsid w:val="00645EED"/>
    <w:rsid w:val="00650232"/>
    <w:rsid w:val="006666EE"/>
    <w:rsid w:val="006675C8"/>
    <w:rsid w:val="00670A29"/>
    <w:rsid w:val="006756E7"/>
    <w:rsid w:val="00680DA6"/>
    <w:rsid w:val="006812D4"/>
    <w:rsid w:val="00682EC2"/>
    <w:rsid w:val="00685504"/>
    <w:rsid w:val="006947D9"/>
    <w:rsid w:val="0069486B"/>
    <w:rsid w:val="006A26C1"/>
    <w:rsid w:val="006A2A3A"/>
    <w:rsid w:val="006A5B07"/>
    <w:rsid w:val="006B2E38"/>
    <w:rsid w:val="006B4347"/>
    <w:rsid w:val="006B5AF8"/>
    <w:rsid w:val="006C33BB"/>
    <w:rsid w:val="006D0C39"/>
    <w:rsid w:val="006D5717"/>
    <w:rsid w:val="006E55AA"/>
    <w:rsid w:val="00701393"/>
    <w:rsid w:val="00706B1C"/>
    <w:rsid w:val="00711564"/>
    <w:rsid w:val="00715B4C"/>
    <w:rsid w:val="00720AFD"/>
    <w:rsid w:val="0072598B"/>
    <w:rsid w:val="00732DE0"/>
    <w:rsid w:val="00732F0B"/>
    <w:rsid w:val="007370E3"/>
    <w:rsid w:val="007408A6"/>
    <w:rsid w:val="00752384"/>
    <w:rsid w:val="00752676"/>
    <w:rsid w:val="00760EFF"/>
    <w:rsid w:val="00773A05"/>
    <w:rsid w:val="00775943"/>
    <w:rsid w:val="007860D9"/>
    <w:rsid w:val="007A0B74"/>
    <w:rsid w:val="007B1296"/>
    <w:rsid w:val="007B43F3"/>
    <w:rsid w:val="007C06D6"/>
    <w:rsid w:val="007E0B87"/>
    <w:rsid w:val="007E5B55"/>
    <w:rsid w:val="007F7F55"/>
    <w:rsid w:val="00800364"/>
    <w:rsid w:val="00801931"/>
    <w:rsid w:val="0080303F"/>
    <w:rsid w:val="00810637"/>
    <w:rsid w:val="008156AB"/>
    <w:rsid w:val="008243F3"/>
    <w:rsid w:val="00832D89"/>
    <w:rsid w:val="0083534A"/>
    <w:rsid w:val="0084608B"/>
    <w:rsid w:val="008532DB"/>
    <w:rsid w:val="008532F7"/>
    <w:rsid w:val="0085387B"/>
    <w:rsid w:val="008547CB"/>
    <w:rsid w:val="0085660C"/>
    <w:rsid w:val="008603DC"/>
    <w:rsid w:val="00860F92"/>
    <w:rsid w:val="00864FB8"/>
    <w:rsid w:val="008653EF"/>
    <w:rsid w:val="00870DF3"/>
    <w:rsid w:val="00871F21"/>
    <w:rsid w:val="008729BF"/>
    <w:rsid w:val="008729EC"/>
    <w:rsid w:val="00876063"/>
    <w:rsid w:val="008772B6"/>
    <w:rsid w:val="008811C4"/>
    <w:rsid w:val="008900FC"/>
    <w:rsid w:val="00891E1F"/>
    <w:rsid w:val="008965B4"/>
    <w:rsid w:val="00897677"/>
    <w:rsid w:val="008976B9"/>
    <w:rsid w:val="008976F7"/>
    <w:rsid w:val="008A3D99"/>
    <w:rsid w:val="008A729D"/>
    <w:rsid w:val="008A7779"/>
    <w:rsid w:val="008A7BD8"/>
    <w:rsid w:val="008B009A"/>
    <w:rsid w:val="008B382B"/>
    <w:rsid w:val="008C0ABF"/>
    <w:rsid w:val="008C1042"/>
    <w:rsid w:val="008C6246"/>
    <w:rsid w:val="008D375B"/>
    <w:rsid w:val="008D4B38"/>
    <w:rsid w:val="008D6DE9"/>
    <w:rsid w:val="008E0CBF"/>
    <w:rsid w:val="008E552D"/>
    <w:rsid w:val="00901C79"/>
    <w:rsid w:val="0090274A"/>
    <w:rsid w:val="00907A2C"/>
    <w:rsid w:val="00911A85"/>
    <w:rsid w:val="0091388E"/>
    <w:rsid w:val="00915714"/>
    <w:rsid w:val="009171D5"/>
    <w:rsid w:val="009173E9"/>
    <w:rsid w:val="009240C6"/>
    <w:rsid w:val="00924F1D"/>
    <w:rsid w:val="00927D29"/>
    <w:rsid w:val="009340E2"/>
    <w:rsid w:val="00936EF0"/>
    <w:rsid w:val="009422C4"/>
    <w:rsid w:val="0094258A"/>
    <w:rsid w:val="00943EE4"/>
    <w:rsid w:val="009500FD"/>
    <w:rsid w:val="00952521"/>
    <w:rsid w:val="009532B6"/>
    <w:rsid w:val="00971AE3"/>
    <w:rsid w:val="009806B7"/>
    <w:rsid w:val="00991B04"/>
    <w:rsid w:val="00997591"/>
    <w:rsid w:val="009A5998"/>
    <w:rsid w:val="009B0A9F"/>
    <w:rsid w:val="009C52E6"/>
    <w:rsid w:val="009C5EAD"/>
    <w:rsid w:val="009C61C2"/>
    <w:rsid w:val="009C65BC"/>
    <w:rsid w:val="009D6706"/>
    <w:rsid w:val="009F6D5B"/>
    <w:rsid w:val="00A06FBA"/>
    <w:rsid w:val="00A10C13"/>
    <w:rsid w:val="00A11CE0"/>
    <w:rsid w:val="00A14172"/>
    <w:rsid w:val="00A15409"/>
    <w:rsid w:val="00A172B0"/>
    <w:rsid w:val="00A2211E"/>
    <w:rsid w:val="00A23795"/>
    <w:rsid w:val="00A32C38"/>
    <w:rsid w:val="00A41A37"/>
    <w:rsid w:val="00A57474"/>
    <w:rsid w:val="00A57FBE"/>
    <w:rsid w:val="00A77CE1"/>
    <w:rsid w:val="00A77D74"/>
    <w:rsid w:val="00A84C02"/>
    <w:rsid w:val="00A94868"/>
    <w:rsid w:val="00A95921"/>
    <w:rsid w:val="00A9702A"/>
    <w:rsid w:val="00AB498D"/>
    <w:rsid w:val="00AC6477"/>
    <w:rsid w:val="00AC6F15"/>
    <w:rsid w:val="00AD07B6"/>
    <w:rsid w:val="00AD6992"/>
    <w:rsid w:val="00AE0E8B"/>
    <w:rsid w:val="00AF5EA6"/>
    <w:rsid w:val="00AF5FF3"/>
    <w:rsid w:val="00AF7C22"/>
    <w:rsid w:val="00B05705"/>
    <w:rsid w:val="00B1423E"/>
    <w:rsid w:val="00B2088A"/>
    <w:rsid w:val="00B26345"/>
    <w:rsid w:val="00B378E3"/>
    <w:rsid w:val="00B44A6D"/>
    <w:rsid w:val="00B63F67"/>
    <w:rsid w:val="00B64EC5"/>
    <w:rsid w:val="00B71DFF"/>
    <w:rsid w:val="00B72CA8"/>
    <w:rsid w:val="00B73778"/>
    <w:rsid w:val="00B7623B"/>
    <w:rsid w:val="00B91689"/>
    <w:rsid w:val="00B97C25"/>
    <w:rsid w:val="00BA05DC"/>
    <w:rsid w:val="00BA4455"/>
    <w:rsid w:val="00BB22C1"/>
    <w:rsid w:val="00BC13E2"/>
    <w:rsid w:val="00BC2FF2"/>
    <w:rsid w:val="00BC4925"/>
    <w:rsid w:val="00BE2E89"/>
    <w:rsid w:val="00BF4474"/>
    <w:rsid w:val="00C02CA6"/>
    <w:rsid w:val="00C37671"/>
    <w:rsid w:val="00C41294"/>
    <w:rsid w:val="00C4572A"/>
    <w:rsid w:val="00C50EEC"/>
    <w:rsid w:val="00C52FF5"/>
    <w:rsid w:val="00C54350"/>
    <w:rsid w:val="00C572EA"/>
    <w:rsid w:val="00C60C94"/>
    <w:rsid w:val="00C706EA"/>
    <w:rsid w:val="00C7547A"/>
    <w:rsid w:val="00C871DC"/>
    <w:rsid w:val="00C9277D"/>
    <w:rsid w:val="00C934F9"/>
    <w:rsid w:val="00CA1FD2"/>
    <w:rsid w:val="00CA265A"/>
    <w:rsid w:val="00CA55AD"/>
    <w:rsid w:val="00CB5F04"/>
    <w:rsid w:val="00CC028C"/>
    <w:rsid w:val="00CC3301"/>
    <w:rsid w:val="00CE3B5E"/>
    <w:rsid w:val="00CE58C3"/>
    <w:rsid w:val="00D02F59"/>
    <w:rsid w:val="00D11FB2"/>
    <w:rsid w:val="00D160AE"/>
    <w:rsid w:val="00D170EA"/>
    <w:rsid w:val="00D20E9C"/>
    <w:rsid w:val="00D51EAF"/>
    <w:rsid w:val="00D56F33"/>
    <w:rsid w:val="00D57F05"/>
    <w:rsid w:val="00D60F30"/>
    <w:rsid w:val="00D74BD8"/>
    <w:rsid w:val="00D92C19"/>
    <w:rsid w:val="00D96D59"/>
    <w:rsid w:val="00DB32C0"/>
    <w:rsid w:val="00DC6316"/>
    <w:rsid w:val="00DD2D10"/>
    <w:rsid w:val="00DD2E9E"/>
    <w:rsid w:val="00DD3EF8"/>
    <w:rsid w:val="00DD4975"/>
    <w:rsid w:val="00DF7644"/>
    <w:rsid w:val="00E023AF"/>
    <w:rsid w:val="00E1389B"/>
    <w:rsid w:val="00E20911"/>
    <w:rsid w:val="00E20D56"/>
    <w:rsid w:val="00E325D1"/>
    <w:rsid w:val="00E46B85"/>
    <w:rsid w:val="00E46D3E"/>
    <w:rsid w:val="00E5104A"/>
    <w:rsid w:val="00E51A8C"/>
    <w:rsid w:val="00E72386"/>
    <w:rsid w:val="00E86806"/>
    <w:rsid w:val="00E90CE0"/>
    <w:rsid w:val="00E93448"/>
    <w:rsid w:val="00EA07A9"/>
    <w:rsid w:val="00EA14DA"/>
    <w:rsid w:val="00EB0A8C"/>
    <w:rsid w:val="00EB222D"/>
    <w:rsid w:val="00ED2643"/>
    <w:rsid w:val="00EE2660"/>
    <w:rsid w:val="00EF0574"/>
    <w:rsid w:val="00EF14F8"/>
    <w:rsid w:val="00EF2BF6"/>
    <w:rsid w:val="00EF5E43"/>
    <w:rsid w:val="00EF67DC"/>
    <w:rsid w:val="00F0028A"/>
    <w:rsid w:val="00F0213E"/>
    <w:rsid w:val="00F023E6"/>
    <w:rsid w:val="00F116CE"/>
    <w:rsid w:val="00F17183"/>
    <w:rsid w:val="00F249F8"/>
    <w:rsid w:val="00F31BF1"/>
    <w:rsid w:val="00F359E2"/>
    <w:rsid w:val="00F4096F"/>
    <w:rsid w:val="00F414B0"/>
    <w:rsid w:val="00F43BAA"/>
    <w:rsid w:val="00F44D11"/>
    <w:rsid w:val="00F7041D"/>
    <w:rsid w:val="00F71ED8"/>
    <w:rsid w:val="00F81C26"/>
    <w:rsid w:val="00FC40D1"/>
    <w:rsid w:val="00FC6C62"/>
    <w:rsid w:val="00FD3B7C"/>
    <w:rsid w:val="00FE0EF7"/>
    <w:rsid w:val="00FE7B84"/>
    <w:rsid w:val="00FF0AC9"/>
    <w:rsid w:val="00FF1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2F445"/>
  <w15:chartTrackingRefBased/>
  <w15:docId w15:val="{B69E38A7-DB5B-41C9-AA0D-539F33989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FC6C62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5C6335"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5C63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3"/>
    <w:link w:val="a8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Заголовок Знак"/>
    <w:basedOn w:val="a4"/>
    <w:link w:val="a7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313BD4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313BD4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313BD4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313BD4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qFormat/>
    <w:rsid w:val="00F31BF1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rsid w:val="00F31BF1"/>
    <w:rPr>
      <w:rFonts w:ascii="Times New Roman" w:hAnsi="Times New Roman"/>
      <w:sz w:val="28"/>
    </w:rPr>
  </w:style>
  <w:style w:type="table" w:styleId="af1">
    <w:name w:val="Table Grid"/>
    <w:basedOn w:val="a5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6B2E38"/>
    <w:pPr>
      <w:numPr>
        <w:numId w:val="3"/>
      </w:numPr>
    </w:pPr>
  </w:style>
  <w:style w:type="character" w:customStyle="1" w:styleId="af6">
    <w:name w:val="Список маркированный Знак"/>
    <w:basedOn w:val="af0"/>
    <w:link w:val="a1"/>
    <w:rsid w:val="006B2E38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2"/>
    <w:next w:val="a2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3">
    <w:name w:val="toc 2"/>
    <w:basedOn w:val="11"/>
    <w:next w:val="a2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C02CA6"/>
  </w:style>
  <w:style w:type="character" w:customStyle="1" w:styleId="af9">
    <w:name w:val="Заголовок Содержание Знак"/>
    <w:basedOn w:val="a8"/>
    <w:link w:val="af8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3"/>
    <w:link w:val="afb"/>
    <w:qFormat/>
    <w:rsid w:val="00A57474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F44D11"/>
    <w:pPr>
      <w:numPr>
        <w:numId w:val="9"/>
      </w:numPr>
    </w:pPr>
  </w:style>
  <w:style w:type="character" w:customStyle="1" w:styleId="afc">
    <w:name w:val="Список нумерованный Знак"/>
    <w:basedOn w:val="af0"/>
    <w:link w:val="a"/>
    <w:rsid w:val="00F44D11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CB5F04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CB5F04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D51EAF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2"/>
    <w:qFormat/>
    <w:rsid w:val="00D160AE"/>
    <w:pPr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4"/>
    <w:rsid w:val="000C03D0"/>
  </w:style>
  <w:style w:type="character" w:styleId="aff3">
    <w:name w:val="Unresolved Mention"/>
    <w:basedOn w:val="a4"/>
    <w:uiPriority w:val="99"/>
    <w:semiHidden/>
    <w:unhideWhenUsed/>
    <w:rsid w:val="000274CE"/>
    <w:rPr>
      <w:color w:val="605E5C"/>
      <w:shd w:val="clear" w:color="auto" w:fill="E1DFDD"/>
    </w:rPr>
  </w:style>
  <w:style w:type="paragraph" w:customStyle="1" w:styleId="ng-star-inserted">
    <w:name w:val="ng-star-inserted"/>
    <w:basedOn w:val="a2"/>
    <w:rsid w:val="006A5B07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ng-star-inserted1">
    <w:name w:val="ng-star-inserted1"/>
    <w:basedOn w:val="a4"/>
    <w:rsid w:val="006A5B07"/>
  </w:style>
  <w:style w:type="character" w:customStyle="1" w:styleId="inline-code">
    <w:name w:val="inline-code"/>
    <w:basedOn w:val="a4"/>
    <w:rsid w:val="00587C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0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6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3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2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znanium.ru/catalog/product/2096940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ibooks.ru/bookshelf/386796/reading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znanium.ru/catalog/product/2178802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znanium.ru/catalog/product/2178802" TargetMode="External"/><Relationship Id="rId20" Type="http://schemas.openxmlformats.org/officeDocument/2006/relationships/hyperlink" Target="https://ibooks.ru/bookshelf/386796/readin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ibooks.ru/bookshelf/376974/reading" TargetMode="External"/><Relationship Id="rId23" Type="http://schemas.openxmlformats.org/officeDocument/2006/relationships/hyperlink" Target="https://znanium.ru/catalog/product/2083407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znanium.ru/catalog/product/209694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ibooks.ru/bookshelf/376974/reading" TargetMode="External"/><Relationship Id="rId22" Type="http://schemas.openxmlformats.org/officeDocument/2006/relationships/hyperlink" Target="https://znanium.ru/catalog/product/2083407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ming\Pracctica!\TehOthet\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999C61-7AF4-4748-87A4-CFF33CEEB9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2492</TotalTime>
  <Pages>22</Pages>
  <Words>3632</Words>
  <Characters>20708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Максим Хом</cp:lastModifiedBy>
  <cp:revision>175</cp:revision>
  <cp:lastPrinted>2025-06-08T10:22:00Z</cp:lastPrinted>
  <dcterms:created xsi:type="dcterms:W3CDTF">2025-05-05T09:43:00Z</dcterms:created>
  <dcterms:modified xsi:type="dcterms:W3CDTF">2026-04-04T10:32:00Z</dcterms:modified>
</cp:coreProperties>
</file>